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DF25C">
      <w:pPr>
        <w:pStyle w:val="8"/>
      </w:pPr>
      <w:r>
        <w:pict>
          <v:rect id="_x0000_s1042" o:spid="_x0000_s1042" o:spt="1" style="position:absolute;left:0pt;margin-left:-598.75pt;margin-top:-81.8pt;height:165.85pt;width:613.3pt;mso-position-horizontal-relative:char;mso-position-vertical-relative:line;z-index:251660288;v-text-anchor:bottom;mso-width-relative:page;mso-height-relative:page;" fillcolor="#215F9A" filled="t" stroked="f" coordsize="21600,21600">
            <v:path/>
            <v:fill on="t" color2="#B6D5F0" focussize="0,0"/>
            <v:stroke on="f"/>
            <v:imagedata o:title=""/>
            <o:lock v:ext="edit" rotation="t" aspectratio="f"/>
            <v:shadow on="t" obscured="f" color="#DDDDDD" opacity="32768f" offset="0pt,12pt" offset2="0pt,0pt" origin="0f,0f" matrix="65536f,0f,0f,65536f,0,0"/>
            <v:textbox>
              <w:txbxContent>
                <w:p w14:paraId="4B88BB0E">
                  <w:pPr>
                    <w:jc w:val="left"/>
                    <w:rPr>
                      <w:rFonts w:hint="default" w:ascii="Times New Roman" w:hAnsi="Times New Roman" w:eastAsia="Times New Roman" w:cs="Times New Roman"/>
                      <w:b/>
                      <w:color w:val="1F497D"/>
                      <w:spacing w:val="60"/>
                      <w:sz w:val="72"/>
                      <w:szCs w:val="72"/>
                    </w:rPr>
                  </w:pPr>
                  <w:bookmarkStart w:id="0" w:name="_Company#582980264"/>
                  <w:r>
                    <w:rPr>
                      <w:rFonts w:hint="default" w:ascii="Times New Roman" w:hAnsi="Times New Roman" w:eastAsia="SimSun" w:cs="Times New Roman"/>
                      <w:color w:val="FFFFFF"/>
                      <w:kern w:val="2"/>
                      <w:sz w:val="72"/>
                      <w:szCs w:val="72"/>
                      <w:lang w:eastAsia="zh-CN"/>
                    </w:rPr>
                    <w:t>OPTATIVO II</w:t>
                  </w:r>
                </w:p>
                <w:bookmarkEnd w:id="0"/>
                <w:p w14:paraId="5D0A91CF">
                  <w:pPr>
                    <w:pStyle w:val="18"/>
                    <w:rPr>
                      <w:rFonts w:hint="eastAsia" w:eastAsia="SimSun"/>
                      <w:lang w:val="en-US" w:eastAsia="zh-CN"/>
                    </w:rPr>
                  </w:pPr>
                </w:p>
              </w:txbxContent>
            </v:textbox>
          </v:rect>
        </w:pict>
      </w:r>
    </w:p>
    <w:p w14:paraId="22EC81A4">
      <w:pPr>
        <w:pStyle w:val="8"/>
      </w:pPr>
    </w:p>
    <w:p w14:paraId="52996A78">
      <w:pPr>
        <w:pStyle w:val="8"/>
      </w:pPr>
    </w:p>
    <w:p w14:paraId="7E23A5E6">
      <w:pPr>
        <w:pStyle w:val="8"/>
      </w:pPr>
    </w:p>
    <w:p w14:paraId="6D29E393">
      <w:pPr>
        <w:pStyle w:val="8"/>
      </w:pPr>
    </w:p>
    <w:p w14:paraId="382DAD91">
      <w:pPr>
        <w:pStyle w:val="8"/>
      </w:pPr>
    </w:p>
    <w:p w14:paraId="428B127E">
      <w:pPr>
        <w:pStyle w:val="8"/>
        <w:jc w:val="both"/>
      </w:pPr>
    </w:p>
    <w:p w14:paraId="55F01E93">
      <w:pPr>
        <w:pStyle w:val="8"/>
        <w:wordWrap/>
        <w:jc w:val="center"/>
        <w:rPr>
          <w:rFonts w:hint="default" w:ascii="Malgun Gothic" w:hAnsi="Malgun Gothic" w:eastAsia="Malgun Gothic" w:cs="Malgun Gothic"/>
          <w:b/>
          <w:bCs/>
          <w:color w:val="156082" w:themeColor="accent1"/>
          <w:sz w:val="40"/>
          <w:szCs w:val="40"/>
          <w14:textFill>
            <w14:solidFill>
              <w14:schemeClr w14:val="accent1"/>
            </w14:solidFill>
          </w14:textFill>
        </w:rPr>
        <w:sectPr>
          <w:footerReference r:id="rId5" w:type="default"/>
          <w:pgSz w:w="12240" w:h="15840"/>
          <w:pgMar w:top="1539" w:right="219" w:bottom="3517" w:left="1440" w:header="720" w:footer="720" w:gutter="0"/>
          <w:cols w:space="720" w:num="1"/>
        </w:sectPr>
      </w:pPr>
      <w:r>
        <w:rPr>
          <w:color w:val="auto"/>
        </w:rPr>
        <w:pict>
          <v:shape id="_x0000_s1039" o:spid="_x0000_s1039" o:spt="202" type="#_x0000_t202" style="position:absolute;left:0pt;margin-left:59.1pt;margin-top:491.05pt;height:43.1pt;width:297.25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>
              <w:txbxContent>
                <w:p w14:paraId="221457E8">
                  <w:pPr>
                    <w:ind w:left="0" w:leftChars="0" w:right="0" w:rightChars="0" w:firstLine="0" w:firstLineChars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40"/>
                      <w:szCs w:val="40"/>
                      <w:highlight w:val="none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40"/>
                      <w:szCs w:val="40"/>
                      <w:highlight w:val="none"/>
                    </w:rPr>
                    <w:t xml:space="preserve">  Universidad Americana - 2025</w:t>
                  </w:r>
                </w:p>
              </w:txbxContent>
            </v:textbox>
          </v:shape>
        </w:pict>
      </w:r>
      <w:r>
        <w:rPr>
          <w:color w:val="auto"/>
        </w:rPr>
        <w:pict>
          <v:rect id="_x0000_s1041" o:spid="_x0000_s1041" o:spt="1" style="position:absolute;left:0pt;margin-left:72.55pt;margin-top:179.95pt;height:237.6pt;width:442.15pt;mso-position-horizontal-relative:page;z-index:251662336;mso-width-relative:page;mso-height-relative:page;" fillcolor="#FFFFFF" filled="t" stroked="f" coordsize="21600,21600">
            <v:path/>
            <v:fill on="t" color2="#FFFFFF" focussize="0,0"/>
            <v:stroke on="f"/>
            <v:imagedata o:title=""/>
            <o:lock v:ext="edit" aspectratio="f"/>
            <v:textbox>
              <w:txbxContent>
                <w:p w14:paraId="6BA39AF1">
                  <w:pPr>
                    <w:ind w:left="0" w:leftChars="0" w:right="0" w:rightChars="0" w:firstLine="0" w:firstLineChars="0"/>
                    <w:jc w:val="both"/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iCs w:val="0"/>
                      <w:color w:val="auto"/>
                      <w:sz w:val="52"/>
                      <w:szCs w:val="52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iCs w:val="0"/>
                      <w:color w:val="auto"/>
                      <w:sz w:val="52"/>
                      <w:szCs w:val="52"/>
                    </w:rPr>
                    <w:t xml:space="preserve">Carrera: </w:t>
                  </w: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i w:val="0"/>
                      <w:iCs w:val="0"/>
                      <w:color w:val="auto"/>
                      <w:sz w:val="44"/>
                      <w:szCs w:val="44"/>
                    </w:rPr>
                    <w:t>Ingeniería en Informática.</w:t>
                  </w:r>
                </w:p>
                <w:p w14:paraId="59269FD3">
                  <w:pPr>
                    <w:ind w:left="0" w:leftChars="0" w:right="0" w:rightChars="0" w:firstLine="0" w:firstLineChars="0"/>
                    <w:jc w:val="both"/>
                    <w:rPr>
                      <w:rFonts w:hint="default" w:ascii="Times New Roman" w:hAnsi="Times New Roman" w:cs="Times New Roman"/>
                      <w:b w:val="0"/>
                      <w:bCs w:val="0"/>
                      <w:i w:val="0"/>
                      <w:iCs w:val="0"/>
                      <w:color w:val="auto"/>
                      <w:sz w:val="44"/>
                      <w:szCs w:val="44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iCs w:val="0"/>
                      <w:color w:val="auto"/>
                      <w:sz w:val="52"/>
                      <w:szCs w:val="52"/>
                    </w:rPr>
                    <w:t xml:space="preserve">Profesora: </w:t>
                  </w: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i w:val="0"/>
                      <w:iCs w:val="0"/>
                      <w:color w:val="auto"/>
                      <w:sz w:val="44"/>
                      <w:szCs w:val="44"/>
                    </w:rPr>
                    <w:t>Maria Griselda Romero Romero.</w:t>
                  </w:r>
                </w:p>
                <w:p w14:paraId="4AEBAA90">
                  <w:pPr>
                    <w:ind w:left="0" w:leftChars="0" w:right="0" w:rightChars="0" w:firstLine="0" w:firstLineChars="0"/>
                    <w:jc w:val="both"/>
                    <w:rPr>
                      <w:rFonts w:hint="default" w:ascii="Times New Roman" w:hAnsi="Times New Roman" w:cs="Times New Roman"/>
                      <w:b w:val="0"/>
                      <w:bCs w:val="0"/>
                      <w:i w:val="0"/>
                      <w:iCs w:val="0"/>
                      <w:color w:val="auto"/>
                      <w:sz w:val="44"/>
                      <w:szCs w:val="44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iCs w:val="0"/>
                      <w:color w:val="auto"/>
                      <w:sz w:val="44"/>
                      <w:szCs w:val="44"/>
                    </w:rPr>
                    <w:t xml:space="preserve">Semestre: </w:t>
                  </w: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i w:val="0"/>
                      <w:iCs w:val="0"/>
                      <w:color w:val="auto"/>
                      <w:sz w:val="40"/>
                      <w:szCs w:val="40"/>
                    </w:rPr>
                    <w:t>5to - Tercer Año</w:t>
                  </w:r>
                </w:p>
                <w:p w14:paraId="708A5275">
                  <w:pPr>
                    <w:ind w:left="0" w:leftChars="0" w:right="0" w:rightChars="0" w:firstLine="0" w:firstLineChars="0"/>
                    <w:jc w:val="both"/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iCs w:val="0"/>
                      <w:color w:val="auto"/>
                      <w:sz w:val="52"/>
                      <w:szCs w:val="52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iCs w:val="0"/>
                      <w:color w:val="auto"/>
                      <w:sz w:val="52"/>
                      <w:szCs w:val="52"/>
                    </w:rPr>
                    <w:t xml:space="preserve">Integrantes: </w:t>
                  </w:r>
                </w:p>
                <w:p w14:paraId="229FD4B7">
                  <w:pPr>
                    <w:ind w:left="0" w:leftChars="0" w:right="0" w:rightChars="0" w:firstLine="0" w:firstLineChars="0"/>
                    <w:jc w:val="both"/>
                    <w:rPr>
                      <w:rFonts w:hint="default" w:ascii="Times New Roman" w:hAnsi="Times New Roman" w:cs="Times New Roman"/>
                      <w:color w:val="auto"/>
                      <w:sz w:val="44"/>
                      <w:szCs w:val="44"/>
                    </w:rPr>
                  </w:pPr>
                  <w:r>
                    <w:rPr>
                      <w:rFonts w:hint="default" w:ascii="Times New Roman" w:hAnsi="Times New Roman" w:cs="Times New Roman"/>
                      <w:color w:val="auto"/>
                      <w:sz w:val="44"/>
                      <w:szCs w:val="44"/>
                    </w:rPr>
                    <w:t>- Elias Franco Duarte.</w:t>
                  </w:r>
                </w:p>
                <w:p w14:paraId="3BF78A51">
                  <w:pPr>
                    <w:ind w:left="0" w:leftChars="0" w:right="0" w:rightChars="0" w:firstLine="0" w:firstLineChars="0"/>
                    <w:jc w:val="both"/>
                    <w:rPr>
                      <w:rFonts w:hint="default" w:ascii="Times New Roman" w:hAnsi="Times New Roman" w:cs="Times New Roman"/>
                      <w:color w:val="auto"/>
                      <w:sz w:val="44"/>
                      <w:szCs w:val="44"/>
                    </w:rPr>
                  </w:pPr>
                  <w:r>
                    <w:rPr>
                      <w:rFonts w:hint="default" w:ascii="Times New Roman" w:hAnsi="Times New Roman" w:cs="Times New Roman"/>
                      <w:color w:val="auto"/>
                      <w:sz w:val="44"/>
                      <w:szCs w:val="44"/>
                    </w:rPr>
                    <w:t>- Rodrigo Augusto Santiago González.</w:t>
                  </w:r>
                </w:p>
                <w:p w14:paraId="25A251B8">
                  <w:pPr>
                    <w:ind w:left="0" w:leftChars="0" w:right="0" w:rightChars="0" w:firstLine="0" w:firstLineChars="0"/>
                    <w:jc w:val="both"/>
                    <w:rPr>
                      <w:rFonts w:hint="default" w:ascii="Times New Roman" w:hAnsi="Times New Roman" w:cs="Times New Roman"/>
                      <w:color w:val="auto"/>
                      <w:sz w:val="52"/>
                      <w:szCs w:val="52"/>
                    </w:rPr>
                  </w:pPr>
                </w:p>
                <w:p w14:paraId="536241EC">
                  <w:pPr>
                    <w:ind w:left="0" w:leftChars="0" w:right="0" w:rightChars="0" w:firstLine="0" w:firstLineChars="0"/>
                    <w:jc w:val="both"/>
                    <w:rPr>
                      <w:rFonts w:hint="default" w:ascii="Times New Roman" w:hAnsi="Times New Roman" w:cs="Times New Roman"/>
                      <w:color w:val="auto"/>
                      <w:sz w:val="52"/>
                      <w:szCs w:val="52"/>
                    </w:rPr>
                  </w:pPr>
                </w:p>
              </w:txbxContent>
            </v:textbox>
          </v:rect>
        </w:pict>
      </w:r>
      <w:r>
        <w:rPr>
          <w:color w:val="auto"/>
        </w:rPr>
        <w:pict>
          <v:rect id="_x0000_s1040" o:spid="_x0000_s1040" o:spt="1" style="position:absolute;left:0pt;margin-left:8.2pt;margin-top:69.2pt;height:97.9pt;width:472.45pt;mso-wrap-distance-left:9pt;mso-wrap-distance-right:9pt;z-index:-251655168;mso-width-relative:page;mso-height-relative:page;" fillcolor="#FFFFFF" filled="t" stroked="f" coordsize="21600,21600" wrapcoords="21592 -2 0 0 0 21600 21592 21602 8 21602 21600 21600 21600 0 8 -2 21592 -2">
            <v:path/>
            <v:fill on="t" color2="#FFFFFF" focussize="0,0"/>
            <v:stroke on="f"/>
            <v:imagedata o:title=""/>
            <o:lock v:ext="edit" aspectratio="f"/>
            <v:textbox>
              <w:txbxContent>
                <w:p w14:paraId="66DCD7E8">
                  <w:pPr>
                    <w:pStyle w:val="16"/>
                    <w:ind w:left="0" w:leftChars="0" w:right="0" w:rightChars="0" w:firstLine="0" w:firstLineChars="0"/>
                    <w:jc w:val="center"/>
                    <w:rPr>
                      <w:rFonts w:hint="default"/>
                      <w:b/>
                      <w:bCs/>
                      <w:color w:val="auto"/>
                      <w:sz w:val="72"/>
                      <w:szCs w:val="72"/>
                    </w:rPr>
                  </w:pPr>
                  <w:r>
                    <w:rPr>
                      <w:rFonts w:hint="default"/>
                      <w:b/>
                      <w:bCs/>
                      <w:color w:val="auto"/>
                      <w:sz w:val="72"/>
                      <w:szCs w:val="72"/>
                    </w:rPr>
                    <w:t>Prestación de Servicios  Construcción de casas</w:t>
                  </w:r>
                </w:p>
              </w:txbxContent>
            </v:textbox>
            <w10:wrap type="tight"/>
          </v:rect>
        </w:pict>
      </w:r>
      <w:r>
        <w:rPr>
          <w:rFonts w:hint="default"/>
          <w:b/>
          <w:bCs/>
          <w:color w:val="auto"/>
          <w:sz w:val="72"/>
          <w:szCs w:val="72"/>
        </w:rPr>
        <w:t>Trabajo Práctico</w:t>
      </w:r>
    </w:p>
    <w:p w14:paraId="741652EF">
      <w:pPr>
        <w:bidi w:val="0"/>
        <w:spacing w:after="0" w:line="240" w:lineRule="auto"/>
        <w:ind w:left="0" w:firstLine="0"/>
        <w:jc w:val="center"/>
        <w:rPr>
          <w:rStyle w:val="19"/>
          <w:rFonts w:hint="default" w:ascii="Times New Roman" w:hAnsi="Times New Roman" w:cs="Times New Roman"/>
          <w:sz w:val="32"/>
          <w:szCs w:val="32"/>
        </w:rPr>
      </w:pPr>
      <w:r>
        <w:rPr>
          <w:rStyle w:val="19"/>
          <w:rFonts w:hint="default" w:ascii="Times New Roman" w:hAnsi="Times New Roman" w:cs="Times New Roman"/>
          <w:sz w:val="32"/>
          <w:szCs w:val="32"/>
        </w:rPr>
        <w:t>Redacción de la problemática</w:t>
      </w:r>
    </w:p>
    <w:p w14:paraId="385878E4">
      <w:p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En el rubro de la construcción de viviendas personalizadas, R&amp;E S.A enfrenta dificultades para organizar y controlar eficazmente las solicitudes de sus clientes. Actualmente, no cuenta con un sistema automatizado que le permita registrar, consultar y actualizar el estado de cada obra en proceso. Esto genera desorganización en la planificación de los recursos humanos, falta de seguimiento en el avance de las construcciones y problemas al calcular los costos, ingresos y ganancias. Por ello, se ha implementado un sistema que permite realizar estas operaciones, lo cual será de gran ayuda para mejorar la gestión de la empres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a.</w:t>
      </w:r>
    </w:p>
    <w:p w14:paraId="72D96E99">
      <w:p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C44B6A1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3C75ABF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FB40235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5FCC858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5C366D21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AAAB220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E86768E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946EB32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94DD030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575DB9AB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FE288C5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6741073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C34F620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74ABB9E8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Print del código</w:t>
      </w:r>
    </w:p>
    <w:p w14:paraId="32D34F54">
      <w:pPr>
        <w:bidi w:val="0"/>
        <w:ind w:left="0" w:leftChars="0" w:firstLine="0" w:firstLineChars="0"/>
        <w:jc w:val="left"/>
      </w:pPr>
      <w:r>
        <w:drawing>
          <wp:inline distT="0" distB="0" distL="114300" distR="114300">
            <wp:extent cx="6894830" cy="5544185"/>
            <wp:effectExtent l="0" t="0" r="0" b="0"/>
            <wp:docPr id="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rcRect l="-441" t="1816" r="-6622" b="-1816"/>
                    <a:stretch>
                      <a:fillRect/>
                    </a:stretch>
                  </pic:blipFill>
                  <pic:spPr>
                    <a:xfrm>
                      <a:off x="0" y="0"/>
                      <a:ext cx="6894830" cy="554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BF659">
      <w:pPr>
        <w:bidi w:val="0"/>
        <w:ind w:left="0" w:leftChars="0" w:firstLine="0" w:firstLineChars="0"/>
        <w:jc w:val="center"/>
        <w:rPr>
          <w:rFonts w:hint="default"/>
        </w:rPr>
      </w:pPr>
      <w:r>
        <w:drawing>
          <wp:inline distT="0" distB="0" distL="114300" distR="114300">
            <wp:extent cx="6711315" cy="6193155"/>
            <wp:effectExtent l="0" t="0" r="13335" b="17145"/>
            <wp:docPr id="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11315" cy="619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284B5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drawing>
          <wp:inline distT="0" distB="0" distL="114300" distR="114300">
            <wp:extent cx="4333875" cy="3971925"/>
            <wp:effectExtent l="0" t="0" r="9525" b="9525"/>
            <wp:docPr id="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80C4F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54C9B95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9C3CE2C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333D876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BFACAE2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070399A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7A01D066">
      <w:p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CF835EF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Prints de pantalla de las salidas.</w:t>
      </w:r>
    </w:p>
    <w:p w14:paraId="1C78668F">
      <w:p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Print 1: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Agregar Construcción:</w:t>
      </w:r>
    </w:p>
    <w:p w14:paraId="25C98CF3">
      <w:pPr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4495800" cy="4072890"/>
            <wp:effectExtent l="0" t="0" r="0" b="3810"/>
            <wp:docPr id="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3AD62">
      <w:pPr>
        <w:bidi w:val="0"/>
        <w:ind w:left="0" w:leftChars="0" w:firstLine="0" w:firstLineChars="0"/>
        <w:jc w:val="both"/>
        <w:rPr>
          <w:rFonts w:hint="default"/>
          <w:b/>
          <w:bCs/>
        </w:rPr>
      </w:pPr>
    </w:p>
    <w:p w14:paraId="4BE06ED9">
      <w:pPr>
        <w:bidi w:val="0"/>
        <w:ind w:left="0" w:leftChars="0" w:firstLine="0" w:firstLineChars="0"/>
        <w:jc w:val="both"/>
        <w:rPr>
          <w:rFonts w:hint="default"/>
          <w:b/>
          <w:bCs/>
        </w:rPr>
      </w:pPr>
    </w:p>
    <w:p w14:paraId="70FFF5A5">
      <w:pPr>
        <w:bidi w:val="0"/>
        <w:ind w:left="0" w:leftChars="0" w:firstLine="0" w:firstLineChars="0"/>
        <w:jc w:val="both"/>
        <w:rPr>
          <w:rFonts w:hint="default"/>
          <w:b/>
          <w:bCs/>
        </w:rPr>
      </w:pPr>
    </w:p>
    <w:p w14:paraId="00847133">
      <w:pPr>
        <w:bidi w:val="0"/>
        <w:ind w:left="0" w:leftChars="0" w:firstLine="0" w:firstLineChars="0"/>
        <w:jc w:val="both"/>
        <w:rPr>
          <w:rFonts w:hint="default"/>
          <w:b/>
          <w:bCs/>
        </w:rPr>
      </w:pPr>
    </w:p>
    <w:p w14:paraId="45527F2A">
      <w:pPr>
        <w:bidi w:val="0"/>
        <w:ind w:left="0" w:leftChars="0" w:firstLine="0" w:firstLineChars="0"/>
        <w:jc w:val="both"/>
        <w:rPr>
          <w:rFonts w:hint="default"/>
          <w:b/>
          <w:bCs/>
        </w:rPr>
      </w:pPr>
    </w:p>
    <w:p w14:paraId="58B10C71">
      <w:pPr>
        <w:bidi w:val="0"/>
        <w:ind w:left="0" w:leftChars="0" w:firstLine="0" w:firstLineChars="0"/>
        <w:jc w:val="both"/>
        <w:rPr>
          <w:rFonts w:hint="default"/>
          <w:b/>
          <w:bCs/>
        </w:rPr>
      </w:pPr>
    </w:p>
    <w:p w14:paraId="638D422B">
      <w:pPr>
        <w:bidi w:val="0"/>
        <w:ind w:left="0" w:leftChars="0" w:firstLine="0" w:firstLineChars="0"/>
        <w:jc w:val="both"/>
        <w:rPr>
          <w:rFonts w:hint="default"/>
        </w:rPr>
      </w:pPr>
      <w:r>
        <w:rPr>
          <w:rFonts w:hint="default"/>
          <w:b/>
          <w:bCs/>
        </w:rPr>
        <w:t>Print 2:</w:t>
      </w:r>
      <w:r>
        <w:rPr>
          <w:rFonts w:hint="default"/>
        </w:rPr>
        <w:t xml:space="preserve"> Listar las construcciones.</w:t>
      </w:r>
    </w:p>
    <w:p w14:paraId="48D75D87">
      <w:pPr>
        <w:bidi w:val="0"/>
        <w:ind w:left="0" w:leftChars="0" w:firstLine="0" w:firstLineChars="0"/>
        <w:jc w:val="both"/>
        <w:rPr>
          <w:rFonts w:hint="default"/>
        </w:rPr>
      </w:pPr>
      <w:r>
        <w:drawing>
          <wp:inline distT="0" distB="0" distL="114300" distR="114300">
            <wp:extent cx="5951220" cy="1969770"/>
            <wp:effectExtent l="0" t="0" r="11430" b="11430"/>
            <wp:docPr id="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D11D6">
      <w:pPr>
        <w:bidi w:val="0"/>
        <w:rPr>
          <w:rFonts w:hint="default" w:ascii="Times New Roman" w:hAnsi="Times New Roman" w:cs="Times New Roman"/>
          <w:b/>
          <w:bCs/>
        </w:rPr>
      </w:pPr>
    </w:p>
    <w:p w14:paraId="6129DCA1">
      <w:pPr>
        <w:bidi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Print 3: </w:t>
      </w:r>
      <w:r>
        <w:rPr>
          <w:rFonts w:hint="default" w:ascii="Times New Roman" w:hAnsi="Times New Roman" w:cs="Times New Roman"/>
          <w:sz w:val="24"/>
          <w:szCs w:val="24"/>
        </w:rPr>
        <w:t>Buscar construcción</w:t>
      </w:r>
    </w:p>
    <w:p w14:paraId="74B38D17">
      <w:pPr>
        <w:bidi w:val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8205470" cy="2207895"/>
            <wp:effectExtent l="0" t="0" r="0" b="1905"/>
            <wp:docPr id="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rcRect l="-274" t="-683" r="-47490" b="2323"/>
                    <a:stretch>
                      <a:fillRect/>
                    </a:stretch>
                  </pic:blipFill>
                  <pic:spPr>
                    <a:xfrm>
                      <a:off x="0" y="0"/>
                      <a:ext cx="820547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039AE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A3EB99E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AE9E0BD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BCD4F8E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3A33ED8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1D04C37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Print 4: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Actualizar construcción</w:t>
      </w:r>
    </w:p>
    <w:p w14:paraId="3CBF6AD3">
      <w:pPr>
        <w:bidi w:val="0"/>
        <w:ind w:left="0" w:leftChars="0" w:firstLine="0" w:firstLineChars="0"/>
        <w:jc w:val="left"/>
      </w:pPr>
      <w:r>
        <w:drawing>
          <wp:inline distT="0" distB="0" distL="114300" distR="114300">
            <wp:extent cx="5619750" cy="2095500"/>
            <wp:effectExtent l="0" t="0" r="0" b="0"/>
            <wp:docPr id="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223A2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</w:rPr>
      </w:pPr>
    </w:p>
    <w:p w14:paraId="7E909B34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Print 5:</w:t>
      </w:r>
      <w:r>
        <w:rPr>
          <w:rFonts w:hint="default" w:ascii="Times New Roman" w:hAnsi="Times New Roman" w:cs="Times New Roman"/>
        </w:rPr>
        <w:t xml:space="preserve"> Calcular costo, ingresos y  ganancias totales. </w:t>
      </w:r>
    </w:p>
    <w:p w14:paraId="399EC79D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4819650" cy="1981200"/>
            <wp:effectExtent l="0" t="0" r="0" b="0"/>
            <wp:docPr id="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3FCC3">
      <w:pPr>
        <w:bidi w:val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7CF7DC1E">
      <w:pPr>
        <w:bidi w:val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5249B12B">
      <w:pPr>
        <w:bidi w:val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5AB85CDA">
      <w:pPr>
        <w:bidi w:val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2F89F04">
      <w:pPr>
        <w:spacing w:after="180" w:line="259" w:lineRule="auto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8114665</wp:posOffset>
                </wp:positionV>
                <wp:extent cx="7772400" cy="1943100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943100"/>
                          <a:chOff x="0" y="0"/>
                          <a:chExt cx="7772273" cy="1943354"/>
                        </a:xfrm>
                      </wpg:grpSpPr>
                      <wps:wsp>
                        <wps:cNvPr id="2" name="Shape 2379"/>
                        <wps:cNvSpPr/>
                        <wps:spPr>
                          <a:xfrm>
                            <a:off x="0" y="1486152"/>
                            <a:ext cx="7771892" cy="457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1892" h="457202">
                                <a:moveTo>
                                  <a:pt x="0" y="0"/>
                                </a:moveTo>
                                <a:lnTo>
                                  <a:pt x="7771892" y="0"/>
                                </a:lnTo>
                                <a:lnTo>
                                  <a:pt x="7771892" y="457202"/>
                                </a:lnTo>
                                <a:lnTo>
                                  <a:pt x="0" y="457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" name="Shape 486"/>
                        <wps:cNvSpPr/>
                        <wps:spPr>
                          <a:xfrm>
                            <a:off x="6232337" y="428498"/>
                            <a:ext cx="1539936" cy="1514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936" h="1514856">
                                <a:moveTo>
                                  <a:pt x="1539936" y="0"/>
                                </a:moveTo>
                                <a:lnTo>
                                  <a:pt x="1539936" y="688125"/>
                                </a:lnTo>
                                <a:lnTo>
                                  <a:pt x="1535619" y="688455"/>
                                </a:lnTo>
                                <a:lnTo>
                                  <a:pt x="1487867" y="694602"/>
                                </a:lnTo>
                                <a:lnTo>
                                  <a:pt x="1440749" y="703085"/>
                                </a:lnTo>
                                <a:lnTo>
                                  <a:pt x="1394521" y="713880"/>
                                </a:lnTo>
                                <a:lnTo>
                                  <a:pt x="1349056" y="726923"/>
                                </a:lnTo>
                                <a:lnTo>
                                  <a:pt x="1304351" y="742150"/>
                                </a:lnTo>
                                <a:lnTo>
                                  <a:pt x="1260663" y="759499"/>
                                </a:lnTo>
                                <a:lnTo>
                                  <a:pt x="1217992" y="778917"/>
                                </a:lnTo>
                                <a:lnTo>
                                  <a:pt x="1176208" y="800367"/>
                                </a:lnTo>
                                <a:lnTo>
                                  <a:pt x="1135569" y="823761"/>
                                </a:lnTo>
                                <a:lnTo>
                                  <a:pt x="1096198" y="849059"/>
                                </a:lnTo>
                                <a:lnTo>
                                  <a:pt x="1057845" y="876198"/>
                                </a:lnTo>
                                <a:lnTo>
                                  <a:pt x="1020760" y="905129"/>
                                </a:lnTo>
                                <a:lnTo>
                                  <a:pt x="984946" y="935787"/>
                                </a:lnTo>
                                <a:lnTo>
                                  <a:pt x="950530" y="968122"/>
                                </a:lnTo>
                                <a:lnTo>
                                  <a:pt x="917509" y="1002068"/>
                                </a:lnTo>
                                <a:lnTo>
                                  <a:pt x="886013" y="1037578"/>
                                </a:lnTo>
                                <a:lnTo>
                                  <a:pt x="855914" y="1074598"/>
                                </a:lnTo>
                                <a:lnTo>
                                  <a:pt x="827339" y="1113054"/>
                                </a:lnTo>
                                <a:lnTo>
                                  <a:pt x="800416" y="1152894"/>
                                </a:lnTo>
                                <a:lnTo>
                                  <a:pt x="775270" y="1194080"/>
                                </a:lnTo>
                                <a:lnTo>
                                  <a:pt x="751647" y="1236523"/>
                                </a:lnTo>
                                <a:lnTo>
                                  <a:pt x="729931" y="1280199"/>
                                </a:lnTo>
                                <a:lnTo>
                                  <a:pt x="709992" y="1325029"/>
                                </a:lnTo>
                                <a:lnTo>
                                  <a:pt x="691957" y="1370953"/>
                                </a:lnTo>
                                <a:lnTo>
                                  <a:pt x="675829" y="1417940"/>
                                </a:lnTo>
                                <a:lnTo>
                                  <a:pt x="661605" y="1465911"/>
                                </a:lnTo>
                                <a:lnTo>
                                  <a:pt x="649539" y="1514814"/>
                                </a:lnTo>
                                <a:lnTo>
                                  <a:pt x="649531" y="1514856"/>
                                </a:lnTo>
                                <a:lnTo>
                                  <a:pt x="0" y="1514856"/>
                                </a:lnTo>
                                <a:lnTo>
                                  <a:pt x="696" y="1509203"/>
                                </a:lnTo>
                                <a:lnTo>
                                  <a:pt x="8443" y="1458120"/>
                                </a:lnTo>
                                <a:lnTo>
                                  <a:pt x="17587" y="1407537"/>
                                </a:lnTo>
                                <a:lnTo>
                                  <a:pt x="28001" y="1357478"/>
                                </a:lnTo>
                                <a:lnTo>
                                  <a:pt x="39685" y="1307948"/>
                                </a:lnTo>
                                <a:lnTo>
                                  <a:pt x="52639" y="1259002"/>
                                </a:lnTo>
                                <a:lnTo>
                                  <a:pt x="66990" y="1210628"/>
                                </a:lnTo>
                                <a:lnTo>
                                  <a:pt x="82485" y="1162876"/>
                                </a:lnTo>
                                <a:lnTo>
                                  <a:pt x="99248" y="1115746"/>
                                </a:lnTo>
                                <a:lnTo>
                                  <a:pt x="117155" y="1069277"/>
                                </a:lnTo>
                                <a:lnTo>
                                  <a:pt x="136205" y="1023468"/>
                                </a:lnTo>
                                <a:lnTo>
                                  <a:pt x="156525" y="978371"/>
                                </a:lnTo>
                                <a:lnTo>
                                  <a:pt x="177861" y="933984"/>
                                </a:lnTo>
                                <a:lnTo>
                                  <a:pt x="200467" y="890334"/>
                                </a:lnTo>
                                <a:lnTo>
                                  <a:pt x="224089" y="847458"/>
                                </a:lnTo>
                                <a:lnTo>
                                  <a:pt x="248727" y="805358"/>
                                </a:lnTo>
                                <a:lnTo>
                                  <a:pt x="274508" y="764070"/>
                                </a:lnTo>
                                <a:lnTo>
                                  <a:pt x="301306" y="723609"/>
                                </a:lnTo>
                                <a:lnTo>
                                  <a:pt x="329119" y="683997"/>
                                </a:lnTo>
                                <a:lnTo>
                                  <a:pt x="357947" y="645262"/>
                                </a:lnTo>
                                <a:lnTo>
                                  <a:pt x="387666" y="607416"/>
                                </a:lnTo>
                                <a:lnTo>
                                  <a:pt x="418399" y="570497"/>
                                </a:lnTo>
                                <a:lnTo>
                                  <a:pt x="450022" y="534505"/>
                                </a:lnTo>
                                <a:lnTo>
                                  <a:pt x="482661" y="499479"/>
                                </a:lnTo>
                                <a:lnTo>
                                  <a:pt x="516062" y="465430"/>
                                </a:lnTo>
                                <a:lnTo>
                                  <a:pt x="550480" y="432397"/>
                                </a:lnTo>
                                <a:lnTo>
                                  <a:pt x="585658" y="400380"/>
                                </a:lnTo>
                                <a:lnTo>
                                  <a:pt x="621726" y="369418"/>
                                </a:lnTo>
                                <a:lnTo>
                                  <a:pt x="658557" y="339522"/>
                                </a:lnTo>
                                <a:lnTo>
                                  <a:pt x="696148" y="310718"/>
                                </a:lnTo>
                                <a:lnTo>
                                  <a:pt x="734630" y="283032"/>
                                </a:lnTo>
                                <a:lnTo>
                                  <a:pt x="773745" y="256477"/>
                                </a:lnTo>
                                <a:lnTo>
                                  <a:pt x="813623" y="231140"/>
                                </a:lnTo>
                                <a:lnTo>
                                  <a:pt x="854263" y="206884"/>
                                </a:lnTo>
                                <a:lnTo>
                                  <a:pt x="895538" y="183897"/>
                                </a:lnTo>
                                <a:lnTo>
                                  <a:pt x="937448" y="162052"/>
                                </a:lnTo>
                                <a:lnTo>
                                  <a:pt x="980120" y="141478"/>
                                </a:lnTo>
                                <a:lnTo>
                                  <a:pt x="1023300" y="122301"/>
                                </a:lnTo>
                                <a:lnTo>
                                  <a:pt x="1067116" y="104267"/>
                                </a:lnTo>
                                <a:lnTo>
                                  <a:pt x="1111566" y="87630"/>
                                </a:lnTo>
                                <a:lnTo>
                                  <a:pt x="1156523" y="72264"/>
                                </a:lnTo>
                                <a:lnTo>
                                  <a:pt x="1202117" y="58293"/>
                                </a:lnTo>
                                <a:lnTo>
                                  <a:pt x="1248091" y="45720"/>
                                </a:lnTo>
                                <a:lnTo>
                                  <a:pt x="1294699" y="34544"/>
                                </a:lnTo>
                                <a:lnTo>
                                  <a:pt x="1341817" y="24765"/>
                                </a:lnTo>
                                <a:lnTo>
                                  <a:pt x="1389314" y="16383"/>
                                </a:lnTo>
                                <a:lnTo>
                                  <a:pt x="1437194" y="9525"/>
                                </a:lnTo>
                                <a:lnTo>
                                  <a:pt x="1485581" y="4191"/>
                                </a:lnTo>
                                <a:lnTo>
                                  <a:pt x="15399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9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" name="Shape 487"/>
                        <wps:cNvSpPr/>
                        <wps:spPr>
                          <a:xfrm>
                            <a:off x="309372" y="835102"/>
                            <a:ext cx="363245" cy="390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245" h="390309">
                                <a:moveTo>
                                  <a:pt x="181635" y="0"/>
                                </a:moveTo>
                                <a:lnTo>
                                  <a:pt x="229895" y="6972"/>
                                </a:lnTo>
                                <a:lnTo>
                                  <a:pt x="273291" y="26657"/>
                                </a:lnTo>
                                <a:lnTo>
                                  <a:pt x="310045" y="57162"/>
                                </a:lnTo>
                                <a:lnTo>
                                  <a:pt x="338442" y="96672"/>
                                </a:lnTo>
                                <a:lnTo>
                                  <a:pt x="356756" y="143281"/>
                                </a:lnTo>
                                <a:lnTo>
                                  <a:pt x="363245" y="195161"/>
                                </a:lnTo>
                                <a:lnTo>
                                  <a:pt x="356756" y="247053"/>
                                </a:lnTo>
                                <a:lnTo>
                                  <a:pt x="338442" y="293662"/>
                                </a:lnTo>
                                <a:lnTo>
                                  <a:pt x="310045" y="333159"/>
                                </a:lnTo>
                                <a:lnTo>
                                  <a:pt x="273291" y="363677"/>
                                </a:lnTo>
                                <a:lnTo>
                                  <a:pt x="229895" y="383349"/>
                                </a:lnTo>
                                <a:lnTo>
                                  <a:pt x="181635" y="390309"/>
                                </a:lnTo>
                                <a:lnTo>
                                  <a:pt x="133350" y="383349"/>
                                </a:lnTo>
                                <a:lnTo>
                                  <a:pt x="89954" y="363677"/>
                                </a:lnTo>
                                <a:lnTo>
                                  <a:pt x="53200" y="333159"/>
                                </a:lnTo>
                                <a:lnTo>
                                  <a:pt x="24790" y="293662"/>
                                </a:lnTo>
                                <a:lnTo>
                                  <a:pt x="6477" y="247053"/>
                                </a:lnTo>
                                <a:lnTo>
                                  <a:pt x="0" y="195161"/>
                                </a:lnTo>
                                <a:lnTo>
                                  <a:pt x="6477" y="143281"/>
                                </a:lnTo>
                                <a:lnTo>
                                  <a:pt x="24790" y="96672"/>
                                </a:lnTo>
                                <a:lnTo>
                                  <a:pt x="53200" y="57162"/>
                                </a:lnTo>
                                <a:lnTo>
                                  <a:pt x="89954" y="26657"/>
                                </a:lnTo>
                                <a:lnTo>
                                  <a:pt x="133350" y="6972"/>
                                </a:lnTo>
                                <a:lnTo>
                                  <a:pt x="1816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" name="Shape 488"/>
                        <wps:cNvSpPr/>
                        <wps:spPr>
                          <a:xfrm>
                            <a:off x="5768467" y="1203605"/>
                            <a:ext cx="56769" cy="6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" h="60884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769" y="26416"/>
                                </a:lnTo>
                                <a:lnTo>
                                  <a:pt x="56769" y="34480"/>
                                </a:lnTo>
                                <a:lnTo>
                                  <a:pt x="32131" y="60884"/>
                                </a:lnTo>
                                <a:lnTo>
                                  <a:pt x="24638" y="60884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" name="Shape 489"/>
                        <wps:cNvSpPr/>
                        <wps:spPr>
                          <a:xfrm>
                            <a:off x="5768467" y="960083"/>
                            <a:ext cx="56769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" h="60871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769" y="26391"/>
                                </a:lnTo>
                                <a:lnTo>
                                  <a:pt x="56769" y="34480"/>
                                </a:lnTo>
                                <a:lnTo>
                                  <a:pt x="32131" y="60871"/>
                                </a:lnTo>
                                <a:lnTo>
                                  <a:pt x="24638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490"/>
                        <wps:cNvSpPr/>
                        <wps:spPr>
                          <a:xfrm>
                            <a:off x="5768467" y="716535"/>
                            <a:ext cx="56769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" h="60883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769" y="26403"/>
                                </a:lnTo>
                                <a:lnTo>
                                  <a:pt x="56769" y="34480"/>
                                </a:lnTo>
                                <a:lnTo>
                                  <a:pt x="32131" y="60883"/>
                                </a:lnTo>
                                <a:lnTo>
                                  <a:pt x="24638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491"/>
                        <wps:cNvSpPr/>
                        <wps:spPr>
                          <a:xfrm>
                            <a:off x="5995162" y="1203605"/>
                            <a:ext cx="56642" cy="6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4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416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84"/>
                                </a:lnTo>
                                <a:lnTo>
                                  <a:pt x="24638" y="60884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492"/>
                        <wps:cNvSpPr/>
                        <wps:spPr>
                          <a:xfrm>
                            <a:off x="5995162" y="960083"/>
                            <a:ext cx="56642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71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391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71"/>
                                </a:lnTo>
                                <a:lnTo>
                                  <a:pt x="24638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493"/>
                        <wps:cNvSpPr/>
                        <wps:spPr>
                          <a:xfrm>
                            <a:off x="5995162" y="716535"/>
                            <a:ext cx="56642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3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403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83"/>
                                </a:lnTo>
                                <a:lnTo>
                                  <a:pt x="24638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494"/>
                        <wps:cNvSpPr/>
                        <wps:spPr>
                          <a:xfrm>
                            <a:off x="6221857" y="1203605"/>
                            <a:ext cx="56642" cy="6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4">
                                <a:moveTo>
                                  <a:pt x="24511" y="0"/>
                                </a:moveTo>
                                <a:lnTo>
                                  <a:pt x="32004" y="0"/>
                                </a:lnTo>
                                <a:lnTo>
                                  <a:pt x="56642" y="26416"/>
                                </a:lnTo>
                                <a:lnTo>
                                  <a:pt x="56642" y="34480"/>
                                </a:lnTo>
                                <a:lnTo>
                                  <a:pt x="32004" y="60884"/>
                                </a:lnTo>
                                <a:lnTo>
                                  <a:pt x="24511" y="60884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495"/>
                        <wps:cNvSpPr/>
                        <wps:spPr>
                          <a:xfrm>
                            <a:off x="6221857" y="960083"/>
                            <a:ext cx="56642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71">
                                <a:moveTo>
                                  <a:pt x="24511" y="0"/>
                                </a:moveTo>
                                <a:lnTo>
                                  <a:pt x="32004" y="0"/>
                                </a:lnTo>
                                <a:lnTo>
                                  <a:pt x="56642" y="26391"/>
                                </a:lnTo>
                                <a:lnTo>
                                  <a:pt x="56642" y="34480"/>
                                </a:lnTo>
                                <a:lnTo>
                                  <a:pt x="32004" y="60871"/>
                                </a:lnTo>
                                <a:lnTo>
                                  <a:pt x="24511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496"/>
                        <wps:cNvSpPr/>
                        <wps:spPr>
                          <a:xfrm>
                            <a:off x="6221857" y="716535"/>
                            <a:ext cx="56642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3">
                                <a:moveTo>
                                  <a:pt x="24511" y="0"/>
                                </a:moveTo>
                                <a:lnTo>
                                  <a:pt x="32004" y="0"/>
                                </a:lnTo>
                                <a:lnTo>
                                  <a:pt x="56642" y="26403"/>
                                </a:lnTo>
                                <a:lnTo>
                                  <a:pt x="56642" y="34480"/>
                                </a:lnTo>
                                <a:lnTo>
                                  <a:pt x="32004" y="60883"/>
                                </a:lnTo>
                                <a:lnTo>
                                  <a:pt x="24511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497"/>
                        <wps:cNvSpPr/>
                        <wps:spPr>
                          <a:xfrm>
                            <a:off x="6448425" y="1203605"/>
                            <a:ext cx="56769" cy="6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" h="60884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769" y="26416"/>
                                </a:lnTo>
                                <a:lnTo>
                                  <a:pt x="56769" y="34480"/>
                                </a:lnTo>
                                <a:lnTo>
                                  <a:pt x="32131" y="60884"/>
                                </a:lnTo>
                                <a:lnTo>
                                  <a:pt x="24638" y="60884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498"/>
                        <wps:cNvSpPr/>
                        <wps:spPr>
                          <a:xfrm>
                            <a:off x="6448425" y="960083"/>
                            <a:ext cx="56769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" h="60871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769" y="26391"/>
                                </a:lnTo>
                                <a:lnTo>
                                  <a:pt x="56769" y="34480"/>
                                </a:lnTo>
                                <a:lnTo>
                                  <a:pt x="32131" y="60871"/>
                                </a:lnTo>
                                <a:lnTo>
                                  <a:pt x="24638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499"/>
                        <wps:cNvSpPr/>
                        <wps:spPr>
                          <a:xfrm>
                            <a:off x="6448425" y="716535"/>
                            <a:ext cx="56769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" h="60883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769" y="26403"/>
                                </a:lnTo>
                                <a:lnTo>
                                  <a:pt x="56769" y="34480"/>
                                </a:lnTo>
                                <a:lnTo>
                                  <a:pt x="32131" y="60883"/>
                                </a:lnTo>
                                <a:lnTo>
                                  <a:pt x="24638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500"/>
                        <wps:cNvSpPr/>
                        <wps:spPr>
                          <a:xfrm>
                            <a:off x="6675120" y="1203605"/>
                            <a:ext cx="56642" cy="6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4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416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84"/>
                                </a:lnTo>
                                <a:lnTo>
                                  <a:pt x="24638" y="60884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501"/>
                        <wps:cNvSpPr/>
                        <wps:spPr>
                          <a:xfrm>
                            <a:off x="6675120" y="960083"/>
                            <a:ext cx="56642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71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391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71"/>
                                </a:lnTo>
                                <a:lnTo>
                                  <a:pt x="24638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502"/>
                        <wps:cNvSpPr/>
                        <wps:spPr>
                          <a:xfrm>
                            <a:off x="6675120" y="716535"/>
                            <a:ext cx="56642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3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403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83"/>
                                </a:lnTo>
                                <a:lnTo>
                                  <a:pt x="24638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503"/>
                        <wps:cNvSpPr/>
                        <wps:spPr>
                          <a:xfrm>
                            <a:off x="6901815" y="1203605"/>
                            <a:ext cx="56642" cy="6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4">
                                <a:moveTo>
                                  <a:pt x="24511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416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84"/>
                                </a:lnTo>
                                <a:lnTo>
                                  <a:pt x="24511" y="60884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504"/>
                        <wps:cNvSpPr/>
                        <wps:spPr>
                          <a:xfrm>
                            <a:off x="6901815" y="960083"/>
                            <a:ext cx="56642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71">
                                <a:moveTo>
                                  <a:pt x="24511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391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71"/>
                                </a:lnTo>
                                <a:lnTo>
                                  <a:pt x="24511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505"/>
                        <wps:cNvSpPr/>
                        <wps:spPr>
                          <a:xfrm>
                            <a:off x="6901815" y="716535"/>
                            <a:ext cx="56642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3">
                                <a:moveTo>
                                  <a:pt x="24511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403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83"/>
                                </a:lnTo>
                                <a:lnTo>
                                  <a:pt x="24511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506"/>
                        <wps:cNvSpPr/>
                        <wps:spPr>
                          <a:xfrm>
                            <a:off x="7128383" y="1203605"/>
                            <a:ext cx="53975" cy="58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" h="58941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3975" y="17348"/>
                                </a:lnTo>
                                <a:lnTo>
                                  <a:pt x="53975" y="43523"/>
                                </a:lnTo>
                                <a:lnTo>
                                  <a:pt x="38481" y="58941"/>
                                </a:lnTo>
                                <a:lnTo>
                                  <a:pt x="18415" y="5894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507"/>
                        <wps:cNvSpPr/>
                        <wps:spPr>
                          <a:xfrm>
                            <a:off x="7128383" y="960083"/>
                            <a:ext cx="53975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" h="60871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3975" y="17335"/>
                                </a:lnTo>
                                <a:lnTo>
                                  <a:pt x="53975" y="43523"/>
                                </a:lnTo>
                                <a:lnTo>
                                  <a:pt x="32131" y="60871"/>
                                </a:lnTo>
                                <a:lnTo>
                                  <a:pt x="24638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508"/>
                        <wps:cNvSpPr/>
                        <wps:spPr>
                          <a:xfrm>
                            <a:off x="7128383" y="716535"/>
                            <a:ext cx="53975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" h="60883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3975" y="17348"/>
                                </a:lnTo>
                                <a:lnTo>
                                  <a:pt x="53975" y="43523"/>
                                </a:lnTo>
                                <a:lnTo>
                                  <a:pt x="32131" y="60883"/>
                                </a:lnTo>
                                <a:lnTo>
                                  <a:pt x="24638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510"/>
                        <wps:cNvSpPr/>
                        <wps:spPr>
                          <a:xfrm>
                            <a:off x="914705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05BE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638.95pt;height:153pt;width:612pt;mso-position-horizontal-relative:page;mso-position-vertical-relative:page;mso-wrap-distance-bottom:0pt;mso-wrap-distance-top:0pt;z-index:251664384;mso-width-relative:page;mso-height-relative:page;" coordsize="7772273,1943354" o:gfxdata="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">
                <o:lock v:ext="edit" aspectratio="f"/>
                <v:shape id="Shape 2379" o:spid="_x0000_s1026" o:spt="100" style="position:absolute;left:0;top:1486152;height:457202;width:7771892;" fillcolor="#C61F39" filled="t" stroked="f" coordsize="7771892,457202" o:gfxdata="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CrzVLsAAADa&#10;AAAADwAAAAAAAAABACAAAAAiAAAAZHJzL2Rvd25yZXYueG1sUEsBAhQAFAAAAAgAh07iQDMvBZ47&#10;AAAAOQAAABAAAAAAAAAAAQAgAAAACgEAAGRycy9zaGFwZXhtbC54bWxQSwUGAAAAAAYABgBbAQAA&#10;tAMAAAAA&#10;" path="m0,0l7771892,0,7771892,457202,0,45720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86" o:spid="_x0000_s1026" o:spt="100" style="position:absolute;left:6232337;top:428498;height:1514856;width:1539936;" fillcolor="#003978" filled="t" stroked="f" coordsize="1539936,1514856" o:gfxdata="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2iH1r4A&#10;AADaAAAADwAAAAAAAAABACAAAAAiAAAAZHJzL2Rvd25yZXYueG1sUEsBAhQAFAAAAAgAh07iQDMv&#10;BZ47AAAAOQAAABAAAAAAAAAAAQAgAAAADQEAAGRycy9zaGFwZXhtbC54bWxQSwUGAAAAAAYABgBb&#10;AQAAtwMAAAAA&#10;" path="m1539936,0l1539936,688125,1535619,688455,1487867,694602,1440749,703085,1394521,713880,1349056,726923,1304351,742150,1260663,759499,1217992,778917,1176208,800367,1135569,823761,1096198,849059,1057845,876198,1020760,905129,984946,935787,950530,968122,917509,1002068,886013,1037578,855914,1074598,827339,1113054,800416,1152894,775270,1194080,751647,1236523,729931,1280199,709992,1325029,691957,1370953,675829,1417940,661605,1465911,649539,1514814,649531,1514856,0,1514856,696,1509203,8443,1458120,17587,1407537,28001,1357478,39685,1307948,52639,1259002,66990,1210628,82485,1162876,99248,1115746,117155,1069277,136205,1023468,156525,978371,177861,933984,200467,890334,224089,847458,248727,805358,274508,764070,301306,723609,329119,683997,357947,645262,387666,607416,418399,570497,450022,534505,482661,499479,516062,465430,550480,432397,585658,400380,621726,369418,658557,339522,696148,310718,734630,283032,773745,256477,813623,231140,854263,206884,895538,183897,937448,162052,980120,141478,1023300,122301,1067116,104267,1111566,87630,1156523,72264,1202117,58293,1248091,45720,1294699,34544,1341817,24765,1389314,16383,1437194,9525,1485581,4191,1539936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87" o:spid="_x0000_s1026" o:spt="100" style="position:absolute;left:309372;top:835102;height:390309;width:363245;" fillcolor="#C61F39" filled="t" stroked="f" coordsize="363245,390309" o:gfxdata="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0K/MQugAAANoA&#10;AAAPAAAAAAAAAAEAIAAAACIAAABkcnMvZG93bnJldi54bWxQSwECFAAUAAAACACHTuJAMy8FnjsA&#10;AAA5AAAAEAAAAAAAAAABACAAAAAJAQAAZHJzL3NoYXBleG1sLnhtbFBLBQYAAAAABgAGAFsBAACz&#10;AwAAAAA=&#10;" path="m181635,0l229895,6972,273291,26657,310045,57162,338442,96672,356756,143281,363245,195161,356756,247053,338442,293662,310045,333159,273291,363677,229895,383349,181635,390309,133350,383349,89954,363677,53200,333159,24790,293662,6477,247053,0,195161,6477,143281,24790,96672,53200,57162,89954,26657,133350,6972,18163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88" o:spid="_x0000_s1026" o:spt="100" style="position:absolute;left:5768467;top:1203605;height:60884;width:56769;" fillcolor="#C61F39" filled="t" stroked="f" coordsize="56769,60884" o:gfxdata="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EO8m8AAAA&#10;2gAAAA8AAAAAAAAAAQAgAAAAIgAAAGRycy9kb3ducmV2LnhtbFBLAQIUABQAAAAIAIdO4kAzLwWe&#10;OwAAADkAAAAQAAAAAAAAAAEAIAAAAAsBAABkcnMvc2hhcGV4bWwueG1sUEsFBgAAAAAGAAYAWwEA&#10;ALUDAAAAAA==&#10;" path="m24638,0l32131,0,56769,26416,56769,34480,32131,60884,24638,60884,0,34480,0,26416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89" o:spid="_x0000_s1026" o:spt="100" style="position:absolute;left:5768467;top:960083;height:60871;width:56769;" fillcolor="#C61F39" filled="t" stroked="f" coordsize="56769,60871" o:gfxdata="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BUu168AAAA&#10;2gAAAA8AAAAAAAAAAQAgAAAAIgAAAGRycy9kb3ducmV2LnhtbFBLAQIUABQAAAAIAIdO4kAzLwWe&#10;OwAAADkAAAAQAAAAAAAAAAEAIAAAAAsBAABkcnMvc2hhcGV4bWwueG1sUEsFBgAAAAAGAAYAWwEA&#10;ALUDAAAAAA==&#10;" path="m24638,0l32131,0,56769,26391,56769,34480,32131,60871,24638,60871,0,34480,0,26391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0" o:spid="_x0000_s1026" o:spt="100" style="position:absolute;left:5768467;top:716535;height:60883;width:56769;" fillcolor="#C61F39" filled="t" stroked="f" coordsize="56769,60883" o:gfxdata="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fFccW5AAAA2gAA&#10;AA8AAAAAAAAAAQAgAAAAIgAAAGRycy9kb3ducmV2LnhtbFBLAQIUABQAAAAIAIdO4kAzLwWeOwAA&#10;ADkAAAAQAAAAAAAAAAEAIAAAAAgBAABkcnMvc2hhcGV4bWwueG1sUEsFBgAAAAAGAAYAWwEAALID&#10;AAAAAA==&#10;" path="m24638,0l32131,0,56769,26403,56769,34480,32131,60883,24638,60883,0,34480,0,26403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1" o:spid="_x0000_s1026" o:spt="100" style="position:absolute;left:5995162;top:1203605;height:60884;width:56642;" fillcolor="#C61F39" filled="t" stroked="f" coordsize="56642,60884" o:gfxdata="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Hf+PrgAAADaAAAA&#10;DwAAAAAAAAABACAAAAAiAAAAZHJzL2Rvd25yZXYueG1sUEsBAhQAFAAAAAgAh07iQDMvBZ47AAAA&#10;OQAAABAAAAAAAAAAAQAgAAAABwEAAGRycy9zaGFwZXhtbC54bWxQSwUGAAAAAAYABgBbAQAAsQMA&#10;AAAA&#10;" path="m24638,0l32131,0,56642,26416,56642,34480,32131,60884,24638,60884,0,34480,0,26416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2" o:spid="_x0000_s1026" o:spt="100" style="position:absolute;left:5995162;top:960083;height:60871;width:56642;" fillcolor="#C61F39" filled="t" stroked="f" coordsize="56642,60871" o:gfxdata="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/koersAAADa&#10;AAAADwAAAAAAAAABACAAAAAiAAAAZHJzL2Rvd25yZXYueG1sUEsBAhQAFAAAAAgAh07iQDMvBZ47&#10;AAAAOQAAABAAAAAAAAAAAQAgAAAACgEAAGRycy9zaGFwZXhtbC54bWxQSwUGAAAAAAYABgBbAQAA&#10;tAMAAAAA&#10;" path="m24638,0l32131,0,56642,26391,56642,34480,32131,60871,24638,60871,0,34480,0,26391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3" o:spid="_x0000_s1026" o:spt="100" style="position:absolute;left:5995162;top:716535;height:60883;width:56642;" fillcolor="#C61F39" filled="t" stroked="f" coordsize="56642,60883" o:gfxdata="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+ZpivQAA&#10;ANsAAAAPAAAAAAAAAAEAIAAAACIAAABkcnMvZG93bnJldi54bWxQSwECFAAUAAAACACHTuJAMy8F&#10;njsAAAA5AAAAEAAAAAAAAAABACAAAAAMAQAAZHJzL3NoYXBleG1sLnhtbFBLBQYAAAAABgAGAFsB&#10;AAC2AwAAAAA=&#10;" path="m24638,0l32131,0,56642,26403,56642,34480,32131,60883,24638,60883,0,34480,0,26403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4" o:spid="_x0000_s1026" o:spt="100" style="position:absolute;left:6221857;top:1203605;height:60884;width:56642;" fillcolor="#C61F39" filled="t" stroked="f" coordsize="56642,60884" o:gfxdata="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Fqigu5AAAA2wAA&#10;AA8AAAAAAAAAAQAgAAAAIgAAAGRycy9kb3ducmV2LnhtbFBLAQIUABQAAAAIAIdO4kAzLwWeOwAA&#10;ADkAAAAQAAAAAAAAAAEAIAAAAAgBAABkcnMvc2hhcGV4bWwueG1sUEsFBgAAAAAGAAYAWwEAALID&#10;AAAAAA==&#10;" path="m24511,0l32004,0,56642,26416,56642,34480,32004,60884,24511,60884,0,34480,0,26416,2451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5" o:spid="_x0000_s1026" o:spt="100" style="position:absolute;left:6221857;top:960083;height:60871;width:56642;" fillcolor="#C61F39" filled="t" stroked="f" coordsize="56642,60871" o:gfxdata="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8vLfLsAAADb&#10;AAAADwAAAAAAAAABACAAAAAiAAAAZHJzL2Rvd25yZXYueG1sUEsBAhQAFAAAAAgAh07iQDMvBZ47&#10;AAAAOQAAABAAAAAAAAAAAQAgAAAACgEAAGRycy9zaGFwZXhtbC54bWxQSwUGAAAAAAYABgBbAQAA&#10;tAMAAAAA&#10;" path="m24511,0l32004,0,56642,26391,56642,34480,32004,60871,24511,60871,0,34480,0,26391,2451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6" o:spid="_x0000_s1026" o:spt="100" style="position:absolute;left:6221857;top:716535;height:60883;width:56642;" fillcolor="#C61F39" filled="t" stroked="f" coordsize="56642,60883" o:gfxdata="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KwQVugAAANsA&#10;AAAPAAAAAAAAAAEAIAAAACIAAABkcnMvZG93bnJldi54bWxQSwECFAAUAAAACACHTuJAMy8FnjsA&#10;AAA5AAAAEAAAAAAAAAABACAAAAAJAQAAZHJzL3NoYXBleG1sLnhtbFBLBQYAAAAABgAGAFsBAACz&#10;AwAAAAA=&#10;" path="m24511,0l32004,0,56642,26403,56642,34480,32004,60883,24511,60883,0,34480,0,26403,2451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7" o:spid="_x0000_s1026" o:spt="100" style="position:absolute;left:6448425;top:1203605;height:60884;width:56769;" fillcolor="#C61F39" filled="t" stroked="f" coordsize="56769,60884" o:gfxdata="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Vy6ougAAANsA&#10;AAAPAAAAAAAAAAEAIAAAACIAAABkcnMvZG93bnJldi54bWxQSwECFAAUAAAACACHTuJAMy8FnjsA&#10;AAA5AAAAEAAAAAAAAAABACAAAAAJAQAAZHJzL3NoYXBleG1sLnhtbFBLBQYAAAAABgAGAFsBAACz&#10;AwAAAAA=&#10;" path="m24638,0l32131,0,56769,26416,56769,34480,32131,60884,24638,60884,0,34480,0,26416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8" o:spid="_x0000_s1026" o:spt="100" style="position:absolute;left:6448425;top:960083;height:60871;width:56769;" fillcolor="#C61F39" filled="t" stroked="f" coordsize="56769,60871" o:gfxdata="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zByq8AAAA&#10;2wAAAA8AAAAAAAAAAQAgAAAAIgAAAGRycy9kb3ducmV2LnhtbFBLAQIUABQAAAAIAIdO4kAzLwWe&#10;OwAAADkAAAAQAAAAAAAAAAEAIAAAAAsBAABkcnMvc2hhcGV4bWwueG1sUEsFBgAAAAAGAAYAWwEA&#10;ALUDAAAAAA==&#10;" path="m24638,0l32131,0,56769,26391,56769,34480,32131,60871,24638,60871,0,34480,0,26391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9" o:spid="_x0000_s1026" o:spt="100" style="position:absolute;left:6448425;top:716535;height:60883;width:56769;" fillcolor="#C61F39" filled="t" stroked="f" coordsize="56769,60883" o:gfxdata="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gGQlO2AAAA2wAAAA8A&#10;AAAAAAAAAQAgAAAAIgAAAGRycy9kb3ducmV2LnhtbFBLAQIUABQAAAAIAIdO4kAzLwWeOwAAADkA&#10;AAAQAAAAAAAAAAEAIAAAAAUBAABkcnMvc2hhcGV4bWwueG1sUEsFBgAAAAAGAAYAWwEAAK8DAAAA&#10;AA==&#10;" path="m24638,0l32131,0,56769,26403,56769,34480,32131,60883,24638,60883,0,34480,0,26403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0" o:spid="_x0000_s1026" o:spt="100" style="position:absolute;left:6675120;top:1203605;height:60884;width:56642;" fillcolor="#C61F39" filled="t" stroked="f" coordsize="56642,60884" o:gfxdata="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z7fkugAAANsA&#10;AAAPAAAAAAAAAAEAIAAAACIAAABkcnMvZG93bnJldi54bWxQSwECFAAUAAAACACHTuJAMy8FnjsA&#10;AAA5AAAAEAAAAAAAAAABACAAAAAJAQAAZHJzL3NoYXBleG1sLnhtbFBLBQYAAAAABgAGAFsBAACz&#10;AwAAAAA=&#10;" path="m24638,0l32131,0,56642,26416,56642,34480,32131,60884,24638,60884,0,34480,0,26416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1" o:spid="_x0000_s1026" o:spt="100" style="position:absolute;left:6675120;top:960083;height:60871;width:56642;" fillcolor="#C61F39" filled="t" stroked="f" coordsize="56642,60871" o:gfxdata="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I/yWvQAA&#10;ANsAAAAPAAAAAAAAAAEAIAAAACIAAABkcnMvZG93bnJldi54bWxQSwECFAAUAAAACACHTuJAMy8F&#10;njsAAAA5AAAAEAAAAAAAAAABACAAAAAMAQAAZHJzL3NoYXBleG1sLnhtbFBLBQYAAAAABgAGAFsB&#10;AAC2AwAAAAA=&#10;" path="m24638,0l32131,0,56642,26391,56642,34480,32131,60871,24638,60871,0,34480,0,26391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2" o:spid="_x0000_s1026" o:spt="100" style="position:absolute;left:6675120;top:716535;height:60883;width:56642;" fillcolor="#C61F39" filled="t" stroked="f" coordsize="56642,60883" o:gfxdata="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wzP/ugAAANsA&#10;AAAPAAAAAAAAAAEAIAAAACIAAABkcnMvZG93bnJldi54bWxQSwECFAAUAAAACACHTuJAMy8FnjsA&#10;AAA5AAAAEAAAAAAAAAABACAAAAAJAQAAZHJzL3NoYXBleG1sLnhtbFBLBQYAAAAABgAGAFsBAACz&#10;AwAAAAA=&#10;" path="m24638,0l32131,0,56642,26403,56642,34480,32131,60883,24638,60883,0,34480,0,26403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3" o:spid="_x0000_s1026" o:spt="100" style="position:absolute;left:6901815;top:1203605;height:60884;width:56642;" fillcolor="#C61F39" filled="t" stroked="f" coordsize="56642,60884" o:gfxdata="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BK5S25AAAA2wAA&#10;AA8AAAAAAAAAAQAgAAAAIgAAAGRycy9kb3ducmV2LnhtbFBLAQIUABQAAAAIAIdO4kAzLwWeOwAA&#10;ADkAAAAQAAAAAAAAAAEAIAAAAAgBAABkcnMvc2hhcGV4bWwueG1sUEsFBgAAAAAGAAYAWwEAALID&#10;AAAAAA==&#10;" path="m24511,0l32131,0,56642,26416,56642,34480,32131,60884,24511,60884,0,34480,0,26416,2451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4" o:spid="_x0000_s1026" o:spt="100" style="position:absolute;left:6901815;top:960083;height:60871;width:56642;" fillcolor="#C61F39" filled="t" stroked="f" coordsize="56642,60871" o:gfxdata="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dZ+2vQAA&#10;ANsAAAAPAAAAAAAAAAEAIAAAACIAAABkcnMvZG93bnJldi54bWxQSwECFAAUAAAACACHTuJAMy8F&#10;njsAAAA5AAAAEAAAAAAAAAABACAAAAAMAQAAZHJzL3NoYXBleG1sLnhtbFBLBQYAAAAABgAGAFsB&#10;AAC2AwAAAAA=&#10;" path="m24511,0l32131,0,56642,26391,56642,34480,32131,60871,24511,60871,0,34480,0,26391,2451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5" o:spid="_x0000_s1026" o:spt="100" style="position:absolute;left:6901815;top:716535;height:60883;width:56642;" fillcolor="#C61F39" filled="t" stroked="f" coordsize="56642,60883" o:gfxdata="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LazO8AAAA&#10;2wAAAA8AAAAAAAAAAQAgAAAAIgAAAGRycy9kb3ducmV2LnhtbFBLAQIUABQAAAAIAIdO4kAzLwWe&#10;OwAAADkAAAAQAAAAAAAAAAEAIAAAAAsBAABkcnMvc2hhcGV4bWwueG1sUEsFBgAAAAAGAAYAWwEA&#10;ALUDAAAAAA==&#10;" path="m24511,0l32131,0,56642,26403,56642,34480,32131,60883,24511,60883,0,34480,0,26403,2451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6" o:spid="_x0000_s1026" o:spt="100" style="position:absolute;left:7128383;top:1203605;height:58941;width:53975;" fillcolor="#C61F39" filled="t" stroked="f" coordsize="53975,58941" o:gfxdata="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ju5RvQAA&#10;ANsAAAAPAAAAAAAAAAEAIAAAACIAAABkcnMvZG93bnJldi54bWxQSwECFAAUAAAACACHTuJAMy8F&#10;njsAAAA5AAAAEAAAAAAAAAABACAAAAAMAQAAZHJzL3NoYXBleG1sLnhtbFBLBQYAAAAABgAGAFsB&#10;AAC2AwAAAAA=&#10;" path="m24638,0l32131,0,53975,17348,53975,43523,38481,58941,18415,58941,0,34480,0,26416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7" o:spid="_x0000_s1026" o:spt="100" style="position:absolute;left:7128383;top:960083;height:60871;width:53975;" fillcolor="#C61F39" filled="t" stroked="f" coordsize="53975,60871" o:gfxdata="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G2xjrsAAADb&#10;AAAADwAAAAAAAAABACAAAAAiAAAAZHJzL2Rvd25yZXYueG1sUEsBAhQAFAAAAAgAh07iQDMvBZ47&#10;AAAAOQAAABAAAAAAAAAAAQAgAAAACgEAAGRycy9zaGFwZXhtbC54bWxQSwUGAAAAAAYABgBbAQAA&#10;tAMAAAAA&#10;" path="m24638,0l32131,0,53975,17335,53975,43523,32131,60871,24638,60871,0,34480,0,26391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8" o:spid="_x0000_s1026" o:spt="100" style="position:absolute;left:7128383;top:716535;height:60883;width:53975;" fillcolor="#C61F39" filled="t" stroked="f" coordsize="53975,60883" o:gfxdata="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aFVyvQAA&#10;ANsAAAAPAAAAAAAAAAEAIAAAACIAAABkcnMvZG93bnJldi54bWxQSwECFAAUAAAACACHTuJAMy8F&#10;njsAAAA5AAAAEAAAAAAAAAABACAAAAAMAQAAZHJzL3NoYXBleG1sLnhtbFBLBQYAAAAABgAGAFsB&#10;AAC2AwAAAAA=&#10;" path="m24638,0l32131,0,53975,17348,53975,43523,32131,60883,24638,60883,0,34480,0,26403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510" o:spid="_x0000_s1026" o:spt="1" style="position:absolute;left:914705;top:0;height:189937;width:42144;" filled="f" stroked="f" coordsize="21600,21600" o:gfxdata="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MGVl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105BE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Documentación del Proyecto.</w:t>
      </w:r>
    </w:p>
    <w:p w14:paraId="7C63BE3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b/>
          <w:bCs/>
          <w:sz w:val="28"/>
          <w:szCs w:val="28"/>
        </w:rPr>
        <w:t>1. Funcionalidades del Programa</w:t>
      </w:r>
    </w:p>
    <w:p w14:paraId="469B5CA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1.A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gregar(construcción: lista)</w:t>
      </w:r>
    </w:p>
    <w:p w14:paraId="56D6A5BC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Agrega una nueva construcción a la lista. Solicita al usuario:</w:t>
      </w:r>
    </w:p>
    <w:p w14:paraId="7271D07B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Nombre del cliente</w:t>
      </w:r>
    </w:p>
    <w:p w14:paraId="7A642117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Dirección</w:t>
      </w:r>
    </w:p>
    <w:p w14:paraId="705D88E0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Style w:val="11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Fecha de construcción (formato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DD/MM/AAAA)</w:t>
      </w:r>
    </w:p>
    <w:p w14:paraId="4B1172EB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Cantidad de empleados</w:t>
      </w:r>
    </w:p>
    <w:p w14:paraId="5025D707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Precio de construcción 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El estado por defecto es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"NO COMPLETADO"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5EC9C6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2.Listar(construcción: lista)</w:t>
      </w:r>
    </w:p>
    <w:p w14:paraId="4754792A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Muestra todas las construcciones ordenadas </w:t>
      </w:r>
      <w:r>
        <w:rPr>
          <w:rStyle w:val="14"/>
          <w:rFonts w:hint="default" w:ascii="Times New Roman" w:hAnsi="Times New Roman" w:cs="Times New Roman"/>
        </w:rPr>
        <w:t>por fecha de menor a mayor</w:t>
      </w:r>
      <w:r>
        <w:rPr>
          <w:rFonts w:hint="default" w:ascii="Times New Roman" w:hAnsi="Times New Roman" w:cs="Times New Roman"/>
        </w:rPr>
        <w:t xml:space="preserve"> . Si no hay construcciones, lo indica al usuario.</w:t>
      </w:r>
    </w:p>
    <w:p w14:paraId="5207A38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Buscar(construcción: lista)</w:t>
      </w:r>
    </w:p>
    <w:p w14:paraId="16C88576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Permite buscar construcciones por </w:t>
      </w:r>
      <w:r>
        <w:rPr>
          <w:rStyle w:val="14"/>
          <w:rFonts w:hint="default" w:ascii="Times New Roman" w:hAnsi="Times New Roman" w:cs="Times New Roman"/>
        </w:rPr>
        <w:t>dirección o fecha</w:t>
      </w:r>
      <w:r>
        <w:rPr>
          <w:rFonts w:hint="default" w:ascii="Times New Roman" w:hAnsi="Times New Roman" w:cs="Times New Roman"/>
        </w:rPr>
        <w:t xml:space="preserve"> , mostrando los resultados que coinciden parcialmente. Es útil para encontrar construcciones específicas.</w:t>
      </w:r>
    </w:p>
    <w:p w14:paraId="5294AE3E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right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Actualizar(construcci+on: lista)</w:t>
      </w:r>
    </w:p>
    <w:p w14:paraId="1FEB7CF8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Actualiza el estado de una construcción según la dirección ingresada por el usuario. El estado puede ser:</w:t>
      </w:r>
    </w:p>
    <w:p w14:paraId="55C9DEF3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NO COMPLETADO</w:t>
      </w:r>
    </w:p>
    <w:p w14:paraId="120554BB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EN PROCESO</w:t>
      </w:r>
    </w:p>
    <w:p w14:paraId="5E8FA47D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COMPLETADO</w:t>
      </w:r>
    </w:p>
    <w:p w14:paraId="20EB8CB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936B020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Ganancia(construcción: lista)</w:t>
      </w:r>
    </w:p>
    <w:p w14:paraId="0AEA97C8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Calcular</w:t>
      </w:r>
      <w:r>
        <w:rPr>
          <w:rFonts w:hint="default" w:ascii="Times New Roman" w:hAnsi="Times New Roman" w:cs="Times New Roman"/>
        </w:rPr>
        <w:t>:</w:t>
      </w:r>
    </w:p>
    <w:p w14:paraId="116DDB19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cs="Times New Roman"/>
        </w:rPr>
        <w:t>Costo total</w:t>
      </w:r>
      <w:r>
        <w:rPr>
          <w:rFonts w:hint="default" w:ascii="Times New Roman" w:hAnsi="Times New Roman" w:cs="Times New Roman"/>
        </w:rPr>
        <w:t xml:space="preserve"> : Empleados * 3.000.000 Gs por cada construcción.</w:t>
      </w:r>
    </w:p>
    <w:p w14:paraId="7AA32C38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cs="Times New Roman"/>
        </w:rPr>
        <w:t>Ingreso total</w:t>
      </w:r>
      <w:r>
        <w:rPr>
          <w:rFonts w:hint="default" w:ascii="Times New Roman" w:hAnsi="Times New Roman" w:cs="Times New Roman"/>
        </w:rPr>
        <w:t xml:space="preserve"> : Suma de precios de todas las construcciones.</w:t>
      </w:r>
    </w:p>
    <w:p w14:paraId="043D7213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cs="Times New Roman"/>
        </w:rPr>
        <w:t>Ganancia total</w:t>
      </w:r>
      <w:r>
        <w:rPr>
          <w:rFonts w:hint="default" w:ascii="Times New Roman" w:hAnsi="Times New Roman" w:cs="Times New Roman"/>
        </w:rPr>
        <w:t xml:space="preserve"> : Ingreso − Costo.</w:t>
      </w:r>
    </w:p>
    <w:p w14:paraId="74F79285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Nota: No se considera el costo de los materiales, ya que se supone que los provee al cliente.</w:t>
      </w:r>
    </w:p>
    <w:p w14:paraId="40B4DB89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cs="Times New Roman"/>
          <w:b/>
          <w:bCs/>
        </w:rPr>
        <w:t>2. Fórmulas utilizadas</w:t>
      </w:r>
    </w:p>
    <w:p w14:paraId="47FFCDE3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Costo total: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empleados * 3.000.000 Gs</w:t>
      </w:r>
    </w:p>
    <w:p w14:paraId="51E37EA5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Ingreso total: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suma de precios</w:t>
      </w:r>
    </w:p>
    <w:p w14:paraId="6E7CDB2E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Ganancia total: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Ingreso − Costo</w:t>
      </w:r>
    </w:p>
    <w:p w14:paraId="7420E292">
      <w:pPr>
        <w:spacing w:after="180" w:line="259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LINK del Projecto:</w:t>
      </w:r>
    </w:p>
    <w:p w14:paraId="5E1900BE">
      <w:pPr>
        <w:spacing w:after="180" w:line="259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32"/>
          <w:szCs w:val="32"/>
          <w:lang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instrText xml:space="preserve"> HYPERLINK "https://github.com/EliasDFranco/TP_parcial_1" </w:instrTex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fldChar w:fldCharType="separate"/>
      </w:r>
      <w:r>
        <w:rPr>
          <w:rStyle w:val="12"/>
          <w:rFonts w:hint="default" w:ascii="Times New Roman" w:hAnsi="Times New Roman" w:cs="Times New Roman"/>
          <w:b/>
          <w:bCs/>
          <w:sz w:val="32"/>
          <w:szCs w:val="32"/>
        </w:rPr>
        <w:t>GitHub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fldChar w:fldCharType="end"/>
      </w:r>
      <w:r>
        <w:rPr>
          <w:rFonts w:hint="default" w:ascii="Times New Roman" w:hAnsi="Times New Roman" w:cs="Times New Roman"/>
          <w:b/>
          <w:bCs/>
          <w:sz w:val="32"/>
          <w:szCs w:val="32"/>
          <w:lang/>
        </w:rPr>
        <w:t xml:space="preserve"> - </w:t>
      </w:r>
      <w:bookmarkStart w:id="1" w:name="_GoBack"/>
      <w:bookmarkEnd w:id="1"/>
      <w:r>
        <w:rPr>
          <w:rFonts w:hint="default" w:ascii="Times New Roman" w:hAnsi="Times New Roman" w:cs="Times New Roman"/>
          <w:b/>
          <w:bCs/>
          <w:sz w:val="32"/>
          <w:szCs w:val="32"/>
          <w:lang/>
        </w:rPr>
        <w:t xml:space="preserve"> Archivo word + código</w:t>
      </w:r>
    </w:p>
    <w:p w14:paraId="6B1A704D">
      <w:pPr>
        <w:spacing w:after="180" w:line="259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32"/>
          <w:szCs w:val="32"/>
          <w:lang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instrText xml:space="preserve"> HYPERLINK "https://drive.google.com/file/d/1p0kibOWKC--9yWottCF8dguIhoAYsRUL/view?usp=drivesdk" </w:instrTex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fldChar w:fldCharType="separate"/>
      </w:r>
      <w:r>
        <w:rPr>
          <w:rStyle w:val="12"/>
          <w:rFonts w:hint="default" w:ascii="Times New Roman" w:hAnsi="Times New Roman" w:cs="Times New Roman"/>
          <w:b/>
          <w:bCs/>
          <w:sz w:val="32"/>
          <w:szCs w:val="32"/>
        </w:rPr>
        <w:t>Google Drive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fldChar w:fldCharType="end"/>
      </w:r>
      <w:r>
        <w:rPr>
          <w:rFonts w:hint="default" w:ascii="Times New Roman" w:hAnsi="Times New Roman" w:cs="Times New Roman"/>
          <w:b/>
          <w:bCs/>
          <w:sz w:val="32"/>
          <w:szCs w:val="32"/>
          <w:lang/>
        </w:rPr>
        <w:t xml:space="preserve"> - Código</w:t>
      </w:r>
    </w:p>
    <w:p w14:paraId="74D76164">
      <w:pPr>
        <w:spacing w:after="180" w:line="259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FD02200">
      <w:pPr>
        <w:spacing w:after="180" w:line="259" w:lineRule="auto"/>
        <w:ind w:left="101" w:firstLine="0"/>
        <w:rPr>
          <w:rFonts w:hint="default"/>
        </w:rPr>
      </w:pPr>
    </w:p>
    <w:p w14:paraId="1B7E0FE1">
      <w:pPr>
        <w:spacing w:after="180" w:line="259" w:lineRule="auto"/>
        <w:ind w:left="0" w:firstLine="0"/>
        <w:rPr>
          <w:sz w:val="32"/>
        </w:rPr>
      </w:pPr>
    </w:p>
    <w:p w14:paraId="71BEF6B7">
      <w:pPr>
        <w:spacing w:after="180" w:line="259" w:lineRule="auto"/>
        <w:ind w:left="0" w:firstLine="0"/>
        <w:rPr>
          <w:sz w:val="32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8114665</wp:posOffset>
                </wp:positionV>
                <wp:extent cx="7772400" cy="1943100"/>
                <wp:effectExtent l="0" t="0" r="0" b="0"/>
                <wp:wrapTopAndBottom/>
                <wp:docPr id="1994" name="Group 1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273" cy="1943354"/>
                          <a:chOff x="0" y="0"/>
                          <a:chExt cx="7772273" cy="1943354"/>
                        </a:xfrm>
                      </wpg:grpSpPr>
                      <wps:wsp>
                        <wps:cNvPr id="2379" name="Shape 2379"/>
                        <wps:cNvSpPr/>
                        <wps:spPr>
                          <a:xfrm>
                            <a:off x="0" y="1486152"/>
                            <a:ext cx="7771892" cy="457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1892" h="457202">
                                <a:moveTo>
                                  <a:pt x="0" y="0"/>
                                </a:moveTo>
                                <a:lnTo>
                                  <a:pt x="7771892" y="0"/>
                                </a:lnTo>
                                <a:lnTo>
                                  <a:pt x="7771892" y="457202"/>
                                </a:lnTo>
                                <a:lnTo>
                                  <a:pt x="0" y="457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6232337" y="428498"/>
                            <a:ext cx="1539936" cy="1514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936" h="1514856">
                                <a:moveTo>
                                  <a:pt x="1539936" y="0"/>
                                </a:moveTo>
                                <a:lnTo>
                                  <a:pt x="1539936" y="688125"/>
                                </a:lnTo>
                                <a:lnTo>
                                  <a:pt x="1535619" y="688455"/>
                                </a:lnTo>
                                <a:lnTo>
                                  <a:pt x="1487867" y="694602"/>
                                </a:lnTo>
                                <a:lnTo>
                                  <a:pt x="1440749" y="703085"/>
                                </a:lnTo>
                                <a:lnTo>
                                  <a:pt x="1394521" y="713880"/>
                                </a:lnTo>
                                <a:lnTo>
                                  <a:pt x="1349056" y="726923"/>
                                </a:lnTo>
                                <a:lnTo>
                                  <a:pt x="1304351" y="742150"/>
                                </a:lnTo>
                                <a:lnTo>
                                  <a:pt x="1260663" y="759499"/>
                                </a:lnTo>
                                <a:lnTo>
                                  <a:pt x="1217992" y="778917"/>
                                </a:lnTo>
                                <a:lnTo>
                                  <a:pt x="1176208" y="800367"/>
                                </a:lnTo>
                                <a:lnTo>
                                  <a:pt x="1135569" y="823761"/>
                                </a:lnTo>
                                <a:lnTo>
                                  <a:pt x="1096198" y="849059"/>
                                </a:lnTo>
                                <a:lnTo>
                                  <a:pt x="1057845" y="876198"/>
                                </a:lnTo>
                                <a:lnTo>
                                  <a:pt x="1020760" y="905129"/>
                                </a:lnTo>
                                <a:lnTo>
                                  <a:pt x="984946" y="935787"/>
                                </a:lnTo>
                                <a:lnTo>
                                  <a:pt x="950530" y="968122"/>
                                </a:lnTo>
                                <a:lnTo>
                                  <a:pt x="917509" y="1002068"/>
                                </a:lnTo>
                                <a:lnTo>
                                  <a:pt x="886013" y="1037578"/>
                                </a:lnTo>
                                <a:lnTo>
                                  <a:pt x="855914" y="1074598"/>
                                </a:lnTo>
                                <a:lnTo>
                                  <a:pt x="827339" y="1113054"/>
                                </a:lnTo>
                                <a:lnTo>
                                  <a:pt x="800416" y="1152894"/>
                                </a:lnTo>
                                <a:lnTo>
                                  <a:pt x="775270" y="1194080"/>
                                </a:lnTo>
                                <a:lnTo>
                                  <a:pt x="751647" y="1236523"/>
                                </a:lnTo>
                                <a:lnTo>
                                  <a:pt x="729931" y="1280199"/>
                                </a:lnTo>
                                <a:lnTo>
                                  <a:pt x="709992" y="1325029"/>
                                </a:lnTo>
                                <a:lnTo>
                                  <a:pt x="691957" y="1370953"/>
                                </a:lnTo>
                                <a:lnTo>
                                  <a:pt x="675829" y="1417940"/>
                                </a:lnTo>
                                <a:lnTo>
                                  <a:pt x="661605" y="1465911"/>
                                </a:lnTo>
                                <a:lnTo>
                                  <a:pt x="649539" y="1514814"/>
                                </a:lnTo>
                                <a:lnTo>
                                  <a:pt x="649531" y="1514856"/>
                                </a:lnTo>
                                <a:lnTo>
                                  <a:pt x="0" y="1514856"/>
                                </a:lnTo>
                                <a:lnTo>
                                  <a:pt x="696" y="1509203"/>
                                </a:lnTo>
                                <a:lnTo>
                                  <a:pt x="8443" y="1458120"/>
                                </a:lnTo>
                                <a:lnTo>
                                  <a:pt x="17587" y="1407537"/>
                                </a:lnTo>
                                <a:lnTo>
                                  <a:pt x="28001" y="1357478"/>
                                </a:lnTo>
                                <a:lnTo>
                                  <a:pt x="39685" y="1307948"/>
                                </a:lnTo>
                                <a:lnTo>
                                  <a:pt x="52639" y="1259002"/>
                                </a:lnTo>
                                <a:lnTo>
                                  <a:pt x="66990" y="1210628"/>
                                </a:lnTo>
                                <a:lnTo>
                                  <a:pt x="82485" y="1162876"/>
                                </a:lnTo>
                                <a:lnTo>
                                  <a:pt x="99248" y="1115746"/>
                                </a:lnTo>
                                <a:lnTo>
                                  <a:pt x="117155" y="1069277"/>
                                </a:lnTo>
                                <a:lnTo>
                                  <a:pt x="136205" y="1023468"/>
                                </a:lnTo>
                                <a:lnTo>
                                  <a:pt x="156525" y="978371"/>
                                </a:lnTo>
                                <a:lnTo>
                                  <a:pt x="177861" y="933984"/>
                                </a:lnTo>
                                <a:lnTo>
                                  <a:pt x="200467" y="890334"/>
                                </a:lnTo>
                                <a:lnTo>
                                  <a:pt x="224089" y="847458"/>
                                </a:lnTo>
                                <a:lnTo>
                                  <a:pt x="248727" y="805358"/>
                                </a:lnTo>
                                <a:lnTo>
                                  <a:pt x="274508" y="764070"/>
                                </a:lnTo>
                                <a:lnTo>
                                  <a:pt x="301306" y="723609"/>
                                </a:lnTo>
                                <a:lnTo>
                                  <a:pt x="329119" y="683997"/>
                                </a:lnTo>
                                <a:lnTo>
                                  <a:pt x="357947" y="645262"/>
                                </a:lnTo>
                                <a:lnTo>
                                  <a:pt x="387666" y="607416"/>
                                </a:lnTo>
                                <a:lnTo>
                                  <a:pt x="418399" y="570497"/>
                                </a:lnTo>
                                <a:lnTo>
                                  <a:pt x="450022" y="534505"/>
                                </a:lnTo>
                                <a:lnTo>
                                  <a:pt x="482661" y="499479"/>
                                </a:lnTo>
                                <a:lnTo>
                                  <a:pt x="516062" y="465430"/>
                                </a:lnTo>
                                <a:lnTo>
                                  <a:pt x="550480" y="432397"/>
                                </a:lnTo>
                                <a:lnTo>
                                  <a:pt x="585658" y="400380"/>
                                </a:lnTo>
                                <a:lnTo>
                                  <a:pt x="621726" y="369418"/>
                                </a:lnTo>
                                <a:lnTo>
                                  <a:pt x="658557" y="339522"/>
                                </a:lnTo>
                                <a:lnTo>
                                  <a:pt x="696148" y="310718"/>
                                </a:lnTo>
                                <a:lnTo>
                                  <a:pt x="734630" y="283032"/>
                                </a:lnTo>
                                <a:lnTo>
                                  <a:pt x="773745" y="256477"/>
                                </a:lnTo>
                                <a:lnTo>
                                  <a:pt x="813623" y="231140"/>
                                </a:lnTo>
                                <a:lnTo>
                                  <a:pt x="854263" y="206884"/>
                                </a:lnTo>
                                <a:lnTo>
                                  <a:pt x="895538" y="183897"/>
                                </a:lnTo>
                                <a:lnTo>
                                  <a:pt x="937448" y="162052"/>
                                </a:lnTo>
                                <a:lnTo>
                                  <a:pt x="980120" y="141478"/>
                                </a:lnTo>
                                <a:lnTo>
                                  <a:pt x="1023300" y="122301"/>
                                </a:lnTo>
                                <a:lnTo>
                                  <a:pt x="1067116" y="104267"/>
                                </a:lnTo>
                                <a:lnTo>
                                  <a:pt x="1111566" y="87630"/>
                                </a:lnTo>
                                <a:lnTo>
                                  <a:pt x="1156523" y="72264"/>
                                </a:lnTo>
                                <a:lnTo>
                                  <a:pt x="1202117" y="58293"/>
                                </a:lnTo>
                                <a:lnTo>
                                  <a:pt x="1248091" y="45720"/>
                                </a:lnTo>
                                <a:lnTo>
                                  <a:pt x="1294699" y="34544"/>
                                </a:lnTo>
                                <a:lnTo>
                                  <a:pt x="1341817" y="24765"/>
                                </a:lnTo>
                                <a:lnTo>
                                  <a:pt x="1389314" y="16383"/>
                                </a:lnTo>
                                <a:lnTo>
                                  <a:pt x="1437194" y="9525"/>
                                </a:lnTo>
                                <a:lnTo>
                                  <a:pt x="1485581" y="4191"/>
                                </a:lnTo>
                                <a:lnTo>
                                  <a:pt x="15399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9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09372" y="835102"/>
                            <a:ext cx="363245" cy="390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245" h="390309">
                                <a:moveTo>
                                  <a:pt x="181635" y="0"/>
                                </a:moveTo>
                                <a:lnTo>
                                  <a:pt x="229895" y="6972"/>
                                </a:lnTo>
                                <a:lnTo>
                                  <a:pt x="273291" y="26657"/>
                                </a:lnTo>
                                <a:lnTo>
                                  <a:pt x="310045" y="57162"/>
                                </a:lnTo>
                                <a:lnTo>
                                  <a:pt x="338442" y="96672"/>
                                </a:lnTo>
                                <a:lnTo>
                                  <a:pt x="356756" y="143281"/>
                                </a:lnTo>
                                <a:lnTo>
                                  <a:pt x="363245" y="195161"/>
                                </a:lnTo>
                                <a:lnTo>
                                  <a:pt x="356756" y="247053"/>
                                </a:lnTo>
                                <a:lnTo>
                                  <a:pt x="338442" y="293662"/>
                                </a:lnTo>
                                <a:lnTo>
                                  <a:pt x="310045" y="333159"/>
                                </a:lnTo>
                                <a:lnTo>
                                  <a:pt x="273291" y="363677"/>
                                </a:lnTo>
                                <a:lnTo>
                                  <a:pt x="229895" y="383349"/>
                                </a:lnTo>
                                <a:lnTo>
                                  <a:pt x="181635" y="390309"/>
                                </a:lnTo>
                                <a:lnTo>
                                  <a:pt x="133350" y="383349"/>
                                </a:lnTo>
                                <a:lnTo>
                                  <a:pt x="89954" y="363677"/>
                                </a:lnTo>
                                <a:lnTo>
                                  <a:pt x="53200" y="333159"/>
                                </a:lnTo>
                                <a:lnTo>
                                  <a:pt x="24790" y="293662"/>
                                </a:lnTo>
                                <a:lnTo>
                                  <a:pt x="6477" y="247053"/>
                                </a:lnTo>
                                <a:lnTo>
                                  <a:pt x="0" y="195161"/>
                                </a:lnTo>
                                <a:lnTo>
                                  <a:pt x="6477" y="143281"/>
                                </a:lnTo>
                                <a:lnTo>
                                  <a:pt x="24790" y="96672"/>
                                </a:lnTo>
                                <a:lnTo>
                                  <a:pt x="53200" y="57162"/>
                                </a:lnTo>
                                <a:lnTo>
                                  <a:pt x="89954" y="26657"/>
                                </a:lnTo>
                                <a:lnTo>
                                  <a:pt x="133350" y="6972"/>
                                </a:lnTo>
                                <a:lnTo>
                                  <a:pt x="1816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5768467" y="1203605"/>
                            <a:ext cx="56769" cy="6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" h="60884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769" y="26416"/>
                                </a:lnTo>
                                <a:lnTo>
                                  <a:pt x="56769" y="34480"/>
                                </a:lnTo>
                                <a:lnTo>
                                  <a:pt x="32131" y="60884"/>
                                </a:lnTo>
                                <a:lnTo>
                                  <a:pt x="24638" y="60884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5768467" y="960083"/>
                            <a:ext cx="56769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" h="60871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769" y="26391"/>
                                </a:lnTo>
                                <a:lnTo>
                                  <a:pt x="56769" y="34480"/>
                                </a:lnTo>
                                <a:lnTo>
                                  <a:pt x="32131" y="60871"/>
                                </a:lnTo>
                                <a:lnTo>
                                  <a:pt x="24638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5768467" y="716535"/>
                            <a:ext cx="56769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" h="60883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769" y="26403"/>
                                </a:lnTo>
                                <a:lnTo>
                                  <a:pt x="56769" y="34480"/>
                                </a:lnTo>
                                <a:lnTo>
                                  <a:pt x="32131" y="60883"/>
                                </a:lnTo>
                                <a:lnTo>
                                  <a:pt x="24638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5995162" y="1203605"/>
                            <a:ext cx="56642" cy="6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4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416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84"/>
                                </a:lnTo>
                                <a:lnTo>
                                  <a:pt x="24638" y="60884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5995162" y="960083"/>
                            <a:ext cx="56642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71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391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71"/>
                                </a:lnTo>
                                <a:lnTo>
                                  <a:pt x="24638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5995162" y="716535"/>
                            <a:ext cx="56642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3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403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83"/>
                                </a:lnTo>
                                <a:lnTo>
                                  <a:pt x="24638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6221857" y="1203605"/>
                            <a:ext cx="56642" cy="6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4">
                                <a:moveTo>
                                  <a:pt x="24511" y="0"/>
                                </a:moveTo>
                                <a:lnTo>
                                  <a:pt x="32004" y="0"/>
                                </a:lnTo>
                                <a:lnTo>
                                  <a:pt x="56642" y="26416"/>
                                </a:lnTo>
                                <a:lnTo>
                                  <a:pt x="56642" y="34480"/>
                                </a:lnTo>
                                <a:lnTo>
                                  <a:pt x="32004" y="60884"/>
                                </a:lnTo>
                                <a:lnTo>
                                  <a:pt x="24511" y="60884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6221857" y="960083"/>
                            <a:ext cx="56642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71">
                                <a:moveTo>
                                  <a:pt x="24511" y="0"/>
                                </a:moveTo>
                                <a:lnTo>
                                  <a:pt x="32004" y="0"/>
                                </a:lnTo>
                                <a:lnTo>
                                  <a:pt x="56642" y="26391"/>
                                </a:lnTo>
                                <a:lnTo>
                                  <a:pt x="56642" y="34480"/>
                                </a:lnTo>
                                <a:lnTo>
                                  <a:pt x="32004" y="60871"/>
                                </a:lnTo>
                                <a:lnTo>
                                  <a:pt x="24511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6221857" y="716535"/>
                            <a:ext cx="56642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3">
                                <a:moveTo>
                                  <a:pt x="24511" y="0"/>
                                </a:moveTo>
                                <a:lnTo>
                                  <a:pt x="32004" y="0"/>
                                </a:lnTo>
                                <a:lnTo>
                                  <a:pt x="56642" y="26403"/>
                                </a:lnTo>
                                <a:lnTo>
                                  <a:pt x="56642" y="34480"/>
                                </a:lnTo>
                                <a:lnTo>
                                  <a:pt x="32004" y="60883"/>
                                </a:lnTo>
                                <a:lnTo>
                                  <a:pt x="24511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6448425" y="1203605"/>
                            <a:ext cx="56769" cy="6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" h="60884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769" y="26416"/>
                                </a:lnTo>
                                <a:lnTo>
                                  <a:pt x="56769" y="34480"/>
                                </a:lnTo>
                                <a:lnTo>
                                  <a:pt x="32131" y="60884"/>
                                </a:lnTo>
                                <a:lnTo>
                                  <a:pt x="24638" y="60884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6448425" y="960083"/>
                            <a:ext cx="56769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" h="60871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769" y="26391"/>
                                </a:lnTo>
                                <a:lnTo>
                                  <a:pt x="56769" y="34480"/>
                                </a:lnTo>
                                <a:lnTo>
                                  <a:pt x="32131" y="60871"/>
                                </a:lnTo>
                                <a:lnTo>
                                  <a:pt x="24638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6448425" y="716535"/>
                            <a:ext cx="56769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" h="60883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769" y="26403"/>
                                </a:lnTo>
                                <a:lnTo>
                                  <a:pt x="56769" y="34480"/>
                                </a:lnTo>
                                <a:lnTo>
                                  <a:pt x="32131" y="60883"/>
                                </a:lnTo>
                                <a:lnTo>
                                  <a:pt x="24638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6675120" y="1203605"/>
                            <a:ext cx="56642" cy="6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4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416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84"/>
                                </a:lnTo>
                                <a:lnTo>
                                  <a:pt x="24638" y="60884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6675120" y="960083"/>
                            <a:ext cx="56642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71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391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71"/>
                                </a:lnTo>
                                <a:lnTo>
                                  <a:pt x="24638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6675120" y="716535"/>
                            <a:ext cx="56642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3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403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83"/>
                                </a:lnTo>
                                <a:lnTo>
                                  <a:pt x="24638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6901815" y="1203605"/>
                            <a:ext cx="56642" cy="6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4">
                                <a:moveTo>
                                  <a:pt x="24511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416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84"/>
                                </a:lnTo>
                                <a:lnTo>
                                  <a:pt x="24511" y="60884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6901815" y="960083"/>
                            <a:ext cx="56642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71">
                                <a:moveTo>
                                  <a:pt x="24511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391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71"/>
                                </a:lnTo>
                                <a:lnTo>
                                  <a:pt x="24511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6901815" y="716535"/>
                            <a:ext cx="56642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3">
                                <a:moveTo>
                                  <a:pt x="24511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403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83"/>
                                </a:lnTo>
                                <a:lnTo>
                                  <a:pt x="24511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7128383" y="1203605"/>
                            <a:ext cx="53975" cy="58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" h="58941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3975" y="17348"/>
                                </a:lnTo>
                                <a:lnTo>
                                  <a:pt x="53975" y="43523"/>
                                </a:lnTo>
                                <a:lnTo>
                                  <a:pt x="38481" y="58941"/>
                                </a:lnTo>
                                <a:lnTo>
                                  <a:pt x="18415" y="5894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128383" y="960083"/>
                            <a:ext cx="53975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" h="60871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3975" y="17335"/>
                                </a:lnTo>
                                <a:lnTo>
                                  <a:pt x="53975" y="43523"/>
                                </a:lnTo>
                                <a:lnTo>
                                  <a:pt x="32131" y="60871"/>
                                </a:lnTo>
                                <a:lnTo>
                                  <a:pt x="24638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7128383" y="716535"/>
                            <a:ext cx="53975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" h="60883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3975" y="17348"/>
                                </a:lnTo>
                                <a:lnTo>
                                  <a:pt x="53975" y="43523"/>
                                </a:lnTo>
                                <a:lnTo>
                                  <a:pt x="32131" y="60883"/>
                                </a:lnTo>
                                <a:lnTo>
                                  <a:pt x="24638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914705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D3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638.95pt;height:153pt;width:612pt;mso-position-horizontal-relative:page;mso-position-vertical-relative:page;mso-wrap-distance-bottom:0pt;mso-wrap-distance-top:0pt;z-index:251659264;mso-width-relative:page;mso-height-relative:page;" coordsize="7772273,1943354" o:gfxdata="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">
                <o:lock v:ext="edit" aspectratio="f"/>
                <v:shape id="Shape 2379" o:spid="_x0000_s1026" o:spt="100" style="position:absolute;left:0;top:1486152;height:457202;width:7771892;" fillcolor="#C61F39" filled="t" stroked="f" coordsize="7771892,457202" o:gfxdata="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63X874A&#10;AADdAAAADwAAAAAAAAABACAAAAAiAAAAZHJzL2Rvd25yZXYueG1sUEsBAhQAFAAAAAgAh07iQDMv&#10;BZ47AAAAOQAAABAAAAAAAAAAAQAgAAAADQEAAGRycy9zaGFwZXhtbC54bWxQSwUGAAAAAAYABgBb&#10;AQAAtwMAAAAA&#10;" path="m0,0l7771892,0,7771892,457202,0,45720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86" o:spid="_x0000_s1026" o:spt="100" style="position:absolute;left:6232337;top:428498;height:1514856;width:1539936;" fillcolor="#003978" filled="t" stroked="f" coordsize="1539936,1514856" o:gfxdata="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jQKDL4A&#10;AADcAAAADwAAAAAAAAABACAAAAAiAAAAZHJzL2Rvd25yZXYueG1sUEsBAhQAFAAAAAgAh07iQDMv&#10;BZ47AAAAOQAAABAAAAAAAAAAAQAgAAAADQEAAGRycy9zaGFwZXhtbC54bWxQSwUGAAAAAAYABgBb&#10;AQAAtwMAAAAA&#10;" path="m1539936,0l1539936,688125,1535619,688455,1487867,694602,1440749,703085,1394521,713880,1349056,726923,1304351,742150,1260663,759499,1217992,778917,1176208,800367,1135569,823761,1096198,849059,1057845,876198,1020760,905129,984946,935787,950530,968122,917509,1002068,886013,1037578,855914,1074598,827339,1113054,800416,1152894,775270,1194080,751647,1236523,729931,1280199,709992,1325029,691957,1370953,675829,1417940,661605,1465911,649539,1514814,649531,1514856,0,1514856,696,1509203,8443,1458120,17587,1407537,28001,1357478,39685,1307948,52639,1259002,66990,1210628,82485,1162876,99248,1115746,117155,1069277,136205,1023468,156525,978371,177861,933984,200467,890334,224089,847458,248727,805358,274508,764070,301306,723609,329119,683997,357947,645262,387666,607416,418399,570497,450022,534505,482661,499479,516062,465430,550480,432397,585658,400380,621726,369418,658557,339522,696148,310718,734630,283032,773745,256477,813623,231140,854263,206884,895538,183897,937448,162052,980120,141478,1023300,122301,1067116,104267,1111566,87630,1156523,72264,1202117,58293,1248091,45720,1294699,34544,1341817,24765,1389314,16383,1437194,9525,1485581,4191,1539936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87" o:spid="_x0000_s1026" o:spt="100" style="position:absolute;left:309372;top:835102;height:390309;width:363245;" fillcolor="#C61F39" filled="t" stroked="f" coordsize="363245,390309" o:gfxdata="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+V/SvQAA&#10;ANwAAAAPAAAAAAAAAAEAIAAAACIAAABkcnMvZG93bnJldi54bWxQSwECFAAUAAAACACHTuJAMy8F&#10;njsAAAA5AAAAEAAAAAAAAAABACAAAAAMAQAAZHJzL3NoYXBleG1sLnhtbFBLBQYAAAAABgAGAFsB&#10;AAC2AwAAAAA=&#10;" path="m181635,0l229895,6972,273291,26657,310045,57162,338442,96672,356756,143281,363245,195161,356756,247053,338442,293662,310045,333159,273291,363677,229895,383349,181635,390309,133350,383349,89954,363677,53200,333159,24790,293662,6477,247053,0,195161,6477,143281,24790,96672,53200,57162,89954,26657,133350,6972,18163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88" o:spid="_x0000_s1026" o:spt="100" style="position:absolute;left:5768467;top:1203605;height:60884;width:56769;" fillcolor="#C61F39" filled="t" stroked="f" coordsize="56769,60884" o:gfxdata="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K/mQLsAAADc&#10;AAAADwAAAAAAAAABACAAAAAiAAAAZHJzL2Rvd25yZXYueG1sUEsBAhQAFAAAAAgAh07iQDMvBZ47&#10;AAAAOQAAABAAAAAAAAAAAQAgAAAACgEAAGRycy9zaGFwZXhtbC54bWxQSwUGAAAAAAYABgBbAQAA&#10;tAMAAAAA&#10;" path="m24638,0l32131,0,56769,26416,56769,34480,32131,60884,24638,60884,0,34480,0,26416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89" o:spid="_x0000_s1026" o:spt="100" style="position:absolute;left:5768467;top:960083;height:60871;width:56769;" fillcolor="#C61F39" filled="t" stroked="f" coordsize="56769,60871" o:gfxdata="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3M7v+/&#10;AAAA3AAAAA8AAAAAAAAAAQAgAAAAIgAAAGRycy9kb3ducmV2LnhtbFBLAQIUABQAAAAIAIdO4kAz&#10;LwWeOwAAADkAAAAQAAAAAAAAAAEAIAAAAA4BAABkcnMvc2hhcGV4bWwueG1sUEsFBgAAAAAGAAYA&#10;WwEAALgDAAAAAA==&#10;" path="m24638,0l32131,0,56769,26391,56769,34480,32131,60871,24638,60871,0,34480,0,26391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0" o:spid="_x0000_s1026" o:spt="100" style="position:absolute;left:5768467;top:716535;height:60883;width:56769;" fillcolor="#C61F39" filled="t" stroked="f" coordsize="56769,60883" o:gfxdata="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wtqj7gAAADcAAAA&#10;DwAAAAAAAAABACAAAAAiAAAAZHJzL2Rvd25yZXYueG1sUEsBAhQAFAAAAAgAh07iQDMvBZ47AAAA&#10;OQAAABAAAAAAAAAAAQAgAAAABwEAAGRycy9zaGFwZXhtbC54bWxQSwUGAAAAAAYABgBbAQAAsQMA&#10;AAAA&#10;" path="m24638,0l32131,0,56769,26403,56769,34480,32131,60883,24638,60883,0,34480,0,26403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1" o:spid="_x0000_s1026" o:spt="100" style="position:absolute;left:5995162;top:1203605;height:60884;width:56642;" fillcolor="#C61F39" filled="t" stroked="f" coordsize="56642,60884" o:gfxdata="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RViu8AAAA&#10;3AAAAA8AAAAAAAAAAQAgAAAAIgAAAGRycy9kb3ducmV2LnhtbFBLAQIUABQAAAAIAIdO4kAzLwWe&#10;OwAAADkAAAAQAAAAAAAAAAEAIAAAAAsBAABkcnMvc2hhcGV4bWwueG1sUEsFBgAAAAAGAAYAWwEA&#10;ALUDAAAAAA==&#10;" path="m24638,0l32131,0,56642,26416,56642,34480,32131,60884,24638,60884,0,34480,0,26416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2" o:spid="_x0000_s1026" o:spt="100" style="position:absolute;left:5995162;top:960083;height:60871;width:56642;" fillcolor="#C61F39" filled="t" stroked="f" coordsize="56642,60871" o:gfxdata="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7+iKb4A&#10;AADcAAAADwAAAAAAAAABACAAAAAiAAAAZHJzL2Rvd25yZXYueG1sUEsBAhQAFAAAAAgAh07iQDMv&#10;BZ47AAAAOQAAABAAAAAAAAAAAQAgAAAADQEAAGRycy9zaGFwZXhtbC54bWxQSwUGAAAAAAYABgBb&#10;AQAAtwMAAAAA&#10;" path="m24638,0l32131,0,56642,26391,56642,34480,32131,60871,24638,60871,0,34480,0,26391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3" o:spid="_x0000_s1026" o:spt="100" style="position:absolute;left:5995162;top:716535;height:60883;width:56642;" fillcolor="#C61F39" filled="t" stroked="f" coordsize="56642,60883" o:gfxdata="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97+Cb4A&#10;AADcAAAADwAAAAAAAAABACAAAAAiAAAAZHJzL2Rvd25yZXYueG1sUEsBAhQAFAAAAAgAh07iQDMv&#10;BZ47AAAAOQAAABAAAAAAAAAAAQAgAAAADQEAAGRycy9zaGFwZXhtbC54bWxQSwUGAAAAAAYABgBb&#10;AQAAtwMAAAAA&#10;" path="m24638,0l32131,0,56642,26403,56642,34480,32131,60883,24638,60883,0,34480,0,26403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4" o:spid="_x0000_s1026" o:spt="100" style="position:absolute;left:6221857;top:1203605;height:60884;width:56642;" fillcolor="#C61F39" filled="t" stroked="f" coordsize="56642,60884" o:gfxdata="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m9bO8AAAA&#10;3AAAAA8AAAAAAAAAAQAgAAAAIgAAAGRycy9kb3ducmV2LnhtbFBLAQIUABQAAAAIAIdO4kAzLwWe&#10;OwAAADkAAAAQAAAAAAAAAAEAIAAAAAsBAABkcnMvc2hhcGV4bWwueG1sUEsFBgAAAAAGAAYAWwEA&#10;ALUDAAAAAA==&#10;" path="m24511,0l32004,0,56642,26416,56642,34480,32004,60884,24511,60884,0,34480,0,26416,2451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5" o:spid="_x0000_s1026" o:spt="100" style="position:absolute;left:6221857;top:960083;height:60871;width:56642;" fillcolor="#C61F39" filled="t" stroked="f" coordsize="56642,60871" o:gfxdata="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VjpdvQAA&#10;ANwAAAAPAAAAAAAAAAEAIAAAACIAAABkcnMvZG93bnJldi54bWxQSwECFAAUAAAACACHTuJAMy8F&#10;njsAAAA5AAAAEAAAAAAAAAABACAAAAAMAQAAZHJzL3NoYXBleG1sLnhtbFBLBQYAAAAABgAGAFsB&#10;AAC2AwAAAAA=&#10;" path="m24511,0l32004,0,56642,26391,56642,34480,32004,60871,24511,60871,0,34480,0,26391,2451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6" o:spid="_x0000_s1026" o:spt="100" style="position:absolute;left:6221857;top:716535;height:60883;width:56642;" fillcolor="#C61F39" filled="t" stroked="f" coordsize="56642,60883" o:gfxdata="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+pXZG/&#10;AAAA3AAAAA8AAAAAAAAAAQAgAAAAIgAAAGRycy9kb3ducmV2LnhtbFBLAQIUABQAAAAIAIdO4kAz&#10;LwWeOwAAADkAAAAQAAAAAAAAAAEAIAAAAA4BAABkcnMvc2hhcGV4bWwueG1sUEsFBgAAAAAGAAYA&#10;WwEAALgDAAAAAA==&#10;" path="m24511,0l32004,0,56642,26403,56642,34480,32004,60883,24511,60883,0,34480,0,26403,2451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7" o:spid="_x0000_s1026" o:spt="100" style="position:absolute;left:6448425;top:1203605;height:60884;width:56769;" fillcolor="#C61F39" filled="t" stroked="f" coordsize="56769,60884" o:gfxdata="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nk774A&#10;AADcAAAADwAAAAAAAAABACAAAAAiAAAAZHJzL2Rvd25yZXYueG1sUEsBAhQAFAAAAAgAh07iQDMv&#10;BZ47AAAAOQAAABAAAAAAAAAAAQAgAAAADQEAAGRycy9zaGFwZXhtbC54bWxQSwUGAAAAAAYABgBb&#10;AQAAtwMAAAAA&#10;" path="m24638,0l32131,0,56769,26416,56769,34480,32131,60884,24638,60884,0,34480,0,26416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8" o:spid="_x0000_s1026" o:spt="100" style="position:absolute;left:6448425;top:960083;height:60871;width:56769;" fillcolor="#C61F39" filled="t" stroked="f" coordsize="56769,60871" o:gfxdata="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Wd25vQAA&#10;ANwAAAAPAAAAAAAAAAEAIAAAACIAAABkcnMvZG93bnJldi54bWxQSwECFAAUAAAACACHTuJAMy8F&#10;njsAAAA5AAAAEAAAAAAAAAABACAAAAAMAQAAZHJzL3NoYXBleG1sLnhtbFBLBQYAAAAABgAGAFsB&#10;AAC2AwAAAAA=&#10;" path="m24638,0l32131,0,56769,26391,56769,34480,32131,60871,24638,60871,0,34480,0,26391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9" o:spid="_x0000_s1026" o:spt="100" style="position:absolute;left:6448425;top:716535;height:60883;width:56769;" fillcolor="#C61F39" filled="t" stroked="f" coordsize="56769,60883" o:gfxdata="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McMSvQAA&#10;ANwAAAAPAAAAAAAAAAEAIAAAACIAAABkcnMvZG93bnJldi54bWxQSwECFAAUAAAACACHTuJAMy8F&#10;njsAAAA5AAAAEAAAAAAAAAABACAAAAAMAQAAZHJzL3NoYXBleG1sLnhtbFBLBQYAAAAABgAGAFsB&#10;AAC2AwAAAAA=&#10;" path="m24638,0l32131,0,56769,26403,56769,34480,32131,60883,24638,60883,0,34480,0,26403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0" o:spid="_x0000_s1026" o:spt="100" style="position:absolute;left:6675120;top:1203605;height:60884;width:56642;" fillcolor="#C61F39" filled="t" stroked="f" coordsize="56642,60884" o:gfxdata="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tmmqugAAANwA&#10;AAAPAAAAAAAAAAEAIAAAACIAAABkcnMvZG93bnJldi54bWxQSwECFAAUAAAACACHTuJAMy8FnjsA&#10;AAA5AAAAEAAAAAAAAAABACAAAAAJAQAAZHJzL3NoYXBleG1sLnhtbFBLBQYAAAAABgAGAFsBAACz&#10;AwAAAAA=&#10;" path="m24638,0l32131,0,56642,26416,56642,34480,32131,60884,24638,60884,0,34480,0,26416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1" o:spid="_x0000_s1026" o:spt="100" style="position:absolute;left:6675120;top:960083;height:60871;width:56642;" fillcolor="#C61F39" filled="t" stroked="f" coordsize="56642,60871" o:gfxdata="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hqZEvQAA&#10;ANwAAAAPAAAAAAAAAAEAIAAAACIAAABkcnMvZG93bnJldi54bWxQSwECFAAUAAAACACHTuJAMy8F&#10;njsAAAA5AAAAEAAAAAAAAAABACAAAAAMAQAAZHJzL3NoYXBleG1sLnhtbFBLBQYAAAAABgAGAFsB&#10;AAC2AwAAAAA=&#10;" path="m24638,0l32131,0,56642,26391,56642,34480,32131,60871,24638,60871,0,34480,0,26391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2" o:spid="_x0000_s1026" o:spt="100" style="position:absolute;left:6675120;top:716535;height:60883;width:56642;" fillcolor="#C61F39" filled="t" stroked="f" coordsize="56642,60883" o:gfxdata="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nnBiL4A&#10;AADcAAAADwAAAAAAAAABACAAAAAiAAAAZHJzL2Rvd25yZXYueG1sUEsBAhQAFAAAAAgAh07iQDMv&#10;BZ47AAAAOQAAABAAAAAAAAAAAQAgAAAADQEAAGRycy9zaGFwZXhtbC54bWxQSwUGAAAAAAYABgBb&#10;AQAAtwMAAAAA&#10;" path="m24638,0l32131,0,56642,26403,56642,34480,32131,60883,24638,60883,0,34480,0,26403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3" o:spid="_x0000_s1026" o:spt="100" style="position:absolute;left:6901815;top:1203605;height:60884;width:56642;" fillcolor="#C61F39" filled="t" stroked="f" coordsize="56642,60884" o:gfxdata="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k9928AAAA&#10;3AAAAA8AAAAAAAAAAQAgAAAAIgAAAGRycy9kb3ducmV2LnhtbFBLAQIUABQAAAAIAIdO4kAzLwWe&#10;OwAAADkAAAAQAAAAAAAAAAEAIAAAAAsBAABkcnMvc2hhcGV4bWwueG1sUEsFBgAAAAAGAAYAWwEA&#10;ALUDAAAAAA==&#10;" path="m24511,0l32131,0,56642,26416,56642,34480,32131,60884,24511,60884,0,34480,0,26416,2451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4" o:spid="_x0000_s1026" o:spt="100" style="position:absolute;left:6901815;top:960083;height:60871;width:56642;" fillcolor="#C61F39" filled="t" stroked="f" coordsize="56642,60871" o:gfxdata="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8QXcvQAA&#10;ANwAAAAPAAAAAAAAAAEAIAAAACIAAABkcnMvZG93bnJldi54bWxQSwECFAAUAAAACACHTuJAMy8F&#10;njsAAAA5AAAAEAAAAAAAAAABACAAAAAMAQAAZHJzL3NoYXBleG1sLnhtbFBLBQYAAAAABgAGAFsB&#10;AAC2AwAAAAA=&#10;" path="m24511,0l32131,0,56642,26391,56642,34480,32131,60871,24511,60871,0,34480,0,26391,2451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5" o:spid="_x0000_s1026" o:spt="100" style="position:absolute;left:6901815;top:716535;height:60883;width:56642;" fillcolor="#C61F39" filled="t" stroked="f" coordsize="56642,60883" o:gfxdata="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ZBZ/L4A&#10;AADcAAAADwAAAAAAAAABACAAAAAiAAAAZHJzL2Rvd25yZXYueG1sUEsBAhQAFAAAAAgAh07iQDMv&#10;BZ47AAAAOQAAABAAAAAAAAAAAQAgAAAADQEAAGRycy9zaGFwZXhtbC54bWxQSwUGAAAAAAYABgBb&#10;AQAAtwMAAAAA&#10;" path="m24511,0l32131,0,56642,26403,56642,34480,32131,60883,24511,60883,0,34480,0,26403,2451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6" o:spid="_x0000_s1026" o:spt="100" style="position:absolute;left:7128383;top:1203605;height:58941;width:53975;" fillcolor="#C61F39" filled="t" stroked="f" coordsize="53975,58941" o:gfxdata="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tGBEb4A&#10;AADcAAAADwAAAAAAAAABACAAAAAiAAAAZHJzL2Rvd25yZXYueG1sUEsBAhQAFAAAAAgAh07iQDMv&#10;BZ47AAAAOQAAABAAAAAAAAAAAQAgAAAADQEAAGRycy9zaGFwZXhtbC54bWxQSwUGAAAAAAYABgBb&#10;AQAAtwMAAAAA&#10;" path="m24638,0l32131,0,53975,17348,53975,43523,38481,58941,18415,58941,0,34480,0,26416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7" o:spid="_x0000_s1026" o:spt="100" style="position:absolute;left:7128383;top:960083;height:60871;width:53975;" fillcolor="#C61F39" filled="t" stroked="f" coordsize="53975,60871" o:gfxdata="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VpR274A&#10;AADcAAAADwAAAAAAAAABACAAAAAiAAAAZHJzL2Rvd25yZXYueG1sUEsBAhQAFAAAAAgAh07iQDMv&#10;BZ47AAAAOQAAABAAAAAAAAAAAQAgAAAADQEAAGRycy9zaGFwZXhtbC54bWxQSwUGAAAAAAYABgBb&#10;AQAAtwMAAAAA&#10;" path="m24638,0l32131,0,53975,17335,53975,43523,32131,60871,24638,60871,0,34480,0,26391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8" o:spid="_x0000_s1026" o:spt="100" style="position:absolute;left:7128383;top:716535;height:60883;width:53975;" fillcolor="#C61F39" filled="t" stroked="f" coordsize="53975,60883" o:gfxdata="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Sx1brsAAADc&#10;AAAADwAAAAAAAAABACAAAAAiAAAAZHJzL2Rvd25yZXYueG1sUEsBAhQAFAAAAAgAh07iQDMvBZ47&#10;AAAAOQAAABAAAAAAAAAAAQAgAAAACgEAAGRycy9zaGFwZXhtbC54bWxQSwUGAAAAAAYABgBbAQAA&#10;tAMAAAAA&#10;" path="m24638,0l32131,0,53975,17348,53975,43523,32131,60883,24638,60883,0,34480,0,26403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510" o:spid="_x0000_s1026" o:spt="1" style="position:absolute;left:914705;top:0;height:189937;width:42144;" filled="f" stroked="f" coordsize="21600,21600" o:gfxdata="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M9ED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0D3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3D3918A3">
      <w:pPr>
        <w:spacing w:after="0" w:line="259" w:lineRule="auto"/>
        <w:ind w:left="437" w:firstLine="0"/>
        <w:jc w:val="center"/>
        <w:rPr>
          <w:rFonts w:hint="default" w:ascii="Times New Roman" w:hAnsi="Times New Roman" w:cs="Times New Roman"/>
          <w:b/>
          <w:bCs/>
          <w:sz w:val="32"/>
        </w:rPr>
      </w:pPr>
    </w:p>
    <w:p w14:paraId="16E1DDAB">
      <w:pPr>
        <w:spacing w:after="0" w:line="259" w:lineRule="auto"/>
        <w:ind w:left="437" w:firstLine="0"/>
        <w:jc w:val="center"/>
        <w:rPr>
          <w:rFonts w:hint="default" w:ascii="Times New Roman" w:hAnsi="Times New Roman" w:cs="Times New Roman"/>
          <w:b/>
          <w:bCs/>
          <w:sz w:val="32"/>
        </w:rPr>
      </w:pPr>
    </w:p>
    <w:p w14:paraId="48AFF658">
      <w:pPr>
        <w:spacing w:after="0" w:line="259" w:lineRule="auto"/>
        <w:ind w:left="437" w:firstLine="0"/>
        <w:jc w:val="center"/>
        <w:rPr>
          <w:rFonts w:hint="default" w:ascii="Times New Roman" w:hAnsi="Times New Roman" w:cs="Times New Roman"/>
          <w:b/>
          <w:bCs/>
          <w:sz w:val="32"/>
        </w:rPr>
      </w:pPr>
    </w:p>
    <w:p w14:paraId="61922B45">
      <w:pPr>
        <w:spacing w:after="0" w:line="259" w:lineRule="auto"/>
        <w:ind w:left="437" w:firstLine="0"/>
        <w:jc w:val="center"/>
        <w:rPr>
          <w:rFonts w:hint="default" w:ascii="Times New Roman" w:hAnsi="Times New Roman" w:cs="Times New Roman"/>
          <w:b/>
          <w:bCs/>
          <w:sz w:val="32"/>
        </w:rPr>
      </w:pPr>
    </w:p>
    <w:p w14:paraId="6CA1168B">
      <w:pPr>
        <w:spacing w:after="0" w:line="259" w:lineRule="auto"/>
        <w:ind w:left="437" w:firstLine="0"/>
        <w:jc w:val="center"/>
        <w:rPr>
          <w:rFonts w:hint="default" w:ascii="Times New Roman" w:hAnsi="Times New Roman" w:cs="Times New Roman"/>
          <w:b/>
          <w:bCs/>
          <w:sz w:val="32"/>
        </w:rPr>
      </w:pPr>
    </w:p>
    <w:p w14:paraId="70CBA627">
      <w:pPr>
        <w:spacing w:after="0" w:line="259" w:lineRule="auto"/>
        <w:ind w:left="437" w:firstLine="0"/>
        <w:jc w:val="center"/>
        <w:rPr>
          <w:rFonts w:hint="default" w:ascii="Times New Roman" w:hAnsi="Times New Roman" w:cs="Times New Roman"/>
          <w:b/>
          <w:bCs/>
          <w:sz w:val="32"/>
        </w:rPr>
      </w:pPr>
      <w:r>
        <w:rPr>
          <w:rFonts w:hint="default" w:ascii="Times New Roman" w:hAnsi="Times New Roman" w:cs="Times New Roman"/>
          <w:b/>
          <w:bCs/>
          <w:sz w:val="32"/>
        </w:rPr>
        <w:t>Indicadores</w:t>
      </w:r>
    </w:p>
    <w:p w14:paraId="3DF9315A">
      <w:pPr>
        <w:spacing w:after="0" w:line="259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Fecha límite: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14/04/2025</w:t>
      </w:r>
    </w:p>
    <w:p w14:paraId="6FF2D889">
      <w:pPr>
        <w:spacing w:after="0" w:line="259" w:lineRule="auto"/>
        <w:ind w:left="0" w:lef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Evaluación: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Cada ejercicio será calificado según: </w:t>
      </w:r>
    </w:p>
    <w:p w14:paraId="5F43D883">
      <w:pPr>
        <w:numPr>
          <w:ilvl w:val="0"/>
          <w:numId w:val="4"/>
        </w:numPr>
        <w:spacing w:after="0" w:line="259" w:lineRule="auto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Redacción o planeamiento del problema (20%)</w:t>
      </w:r>
    </w:p>
    <w:p w14:paraId="447C357B">
      <w:pPr>
        <w:numPr>
          <w:ilvl w:val="0"/>
          <w:numId w:val="4"/>
        </w:numPr>
        <w:spacing w:after="0" w:line="259" w:lineRule="auto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Correcto funcionamiento del código (70%).</w:t>
      </w:r>
    </w:p>
    <w:p w14:paraId="22A16BC1">
      <w:pPr>
        <w:numPr>
          <w:ilvl w:val="0"/>
          <w:numId w:val="4"/>
        </w:numPr>
        <w:spacing w:after="0" w:line="259" w:lineRule="auto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Documentación, comentarios, especificaciones del código (10%).</w:t>
      </w:r>
    </w:p>
    <w:sectPr>
      <w:pgSz w:w="12240" w:h="15840"/>
      <w:pgMar w:top="1539" w:right="219" w:bottom="3517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Microsoft YaHei">
    <w:panose1 w:val="020B0503020204020204"/>
    <w:charset w:val="86"/>
    <w:family w:val="auto"/>
    <w:pitch w:val="default"/>
    <w:sig w:usb0="A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580A6">
    <w:pPr>
      <w:pStyle w:val="9"/>
    </w:pPr>
    <w: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8114665</wp:posOffset>
              </wp:positionV>
              <wp:extent cx="7772400" cy="1943100"/>
              <wp:effectExtent l="0" t="0" r="0" b="0"/>
              <wp:wrapTopAndBottom/>
              <wp:docPr id="27" name="Group 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943100"/>
                        <a:chOff x="0" y="0"/>
                        <a:chExt cx="7772273" cy="1943354"/>
                      </a:xfrm>
                    </wpg:grpSpPr>
                    <wps:wsp>
                      <wps:cNvPr id="28" name="Shape 2379"/>
                      <wps:cNvSpPr/>
                      <wps:spPr>
                        <a:xfrm>
                          <a:off x="0" y="1486152"/>
                          <a:ext cx="7771892" cy="4572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1892" h="457202">
                              <a:moveTo>
                                <a:pt x="0" y="0"/>
                              </a:moveTo>
                              <a:lnTo>
                                <a:pt x="7771892" y="0"/>
                              </a:lnTo>
                              <a:lnTo>
                                <a:pt x="7771892" y="457202"/>
                              </a:lnTo>
                              <a:lnTo>
                                <a:pt x="0" y="4572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" name="Shape 486"/>
                      <wps:cNvSpPr/>
                      <wps:spPr>
                        <a:xfrm>
                          <a:off x="6232337" y="428498"/>
                          <a:ext cx="1539936" cy="15148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39936" h="1514856">
                              <a:moveTo>
                                <a:pt x="1539936" y="0"/>
                              </a:moveTo>
                              <a:lnTo>
                                <a:pt x="1539936" y="688125"/>
                              </a:lnTo>
                              <a:lnTo>
                                <a:pt x="1535619" y="688455"/>
                              </a:lnTo>
                              <a:lnTo>
                                <a:pt x="1487867" y="694602"/>
                              </a:lnTo>
                              <a:lnTo>
                                <a:pt x="1440749" y="703085"/>
                              </a:lnTo>
                              <a:lnTo>
                                <a:pt x="1394521" y="713880"/>
                              </a:lnTo>
                              <a:lnTo>
                                <a:pt x="1349056" y="726923"/>
                              </a:lnTo>
                              <a:lnTo>
                                <a:pt x="1304351" y="742150"/>
                              </a:lnTo>
                              <a:lnTo>
                                <a:pt x="1260663" y="759499"/>
                              </a:lnTo>
                              <a:lnTo>
                                <a:pt x="1217992" y="778917"/>
                              </a:lnTo>
                              <a:lnTo>
                                <a:pt x="1176208" y="800367"/>
                              </a:lnTo>
                              <a:lnTo>
                                <a:pt x="1135569" y="823761"/>
                              </a:lnTo>
                              <a:lnTo>
                                <a:pt x="1096198" y="849059"/>
                              </a:lnTo>
                              <a:lnTo>
                                <a:pt x="1057845" y="876198"/>
                              </a:lnTo>
                              <a:lnTo>
                                <a:pt x="1020760" y="905129"/>
                              </a:lnTo>
                              <a:lnTo>
                                <a:pt x="984946" y="935787"/>
                              </a:lnTo>
                              <a:lnTo>
                                <a:pt x="950530" y="968122"/>
                              </a:lnTo>
                              <a:lnTo>
                                <a:pt x="917509" y="1002068"/>
                              </a:lnTo>
                              <a:lnTo>
                                <a:pt x="886013" y="1037578"/>
                              </a:lnTo>
                              <a:lnTo>
                                <a:pt x="855914" y="1074598"/>
                              </a:lnTo>
                              <a:lnTo>
                                <a:pt x="827339" y="1113054"/>
                              </a:lnTo>
                              <a:lnTo>
                                <a:pt x="800416" y="1152894"/>
                              </a:lnTo>
                              <a:lnTo>
                                <a:pt x="775270" y="1194080"/>
                              </a:lnTo>
                              <a:lnTo>
                                <a:pt x="751647" y="1236523"/>
                              </a:lnTo>
                              <a:lnTo>
                                <a:pt x="729931" y="1280199"/>
                              </a:lnTo>
                              <a:lnTo>
                                <a:pt x="709992" y="1325029"/>
                              </a:lnTo>
                              <a:lnTo>
                                <a:pt x="691957" y="1370953"/>
                              </a:lnTo>
                              <a:lnTo>
                                <a:pt x="675829" y="1417940"/>
                              </a:lnTo>
                              <a:lnTo>
                                <a:pt x="661605" y="1465911"/>
                              </a:lnTo>
                              <a:lnTo>
                                <a:pt x="649539" y="1514814"/>
                              </a:lnTo>
                              <a:lnTo>
                                <a:pt x="649531" y="1514856"/>
                              </a:lnTo>
                              <a:lnTo>
                                <a:pt x="0" y="1514856"/>
                              </a:lnTo>
                              <a:lnTo>
                                <a:pt x="696" y="1509203"/>
                              </a:lnTo>
                              <a:lnTo>
                                <a:pt x="8443" y="1458120"/>
                              </a:lnTo>
                              <a:lnTo>
                                <a:pt x="17587" y="1407537"/>
                              </a:lnTo>
                              <a:lnTo>
                                <a:pt x="28001" y="1357478"/>
                              </a:lnTo>
                              <a:lnTo>
                                <a:pt x="39685" y="1307948"/>
                              </a:lnTo>
                              <a:lnTo>
                                <a:pt x="52639" y="1259002"/>
                              </a:lnTo>
                              <a:lnTo>
                                <a:pt x="66990" y="1210628"/>
                              </a:lnTo>
                              <a:lnTo>
                                <a:pt x="82485" y="1162876"/>
                              </a:lnTo>
                              <a:lnTo>
                                <a:pt x="99248" y="1115746"/>
                              </a:lnTo>
                              <a:lnTo>
                                <a:pt x="117155" y="1069277"/>
                              </a:lnTo>
                              <a:lnTo>
                                <a:pt x="136205" y="1023468"/>
                              </a:lnTo>
                              <a:lnTo>
                                <a:pt x="156525" y="978371"/>
                              </a:lnTo>
                              <a:lnTo>
                                <a:pt x="177861" y="933984"/>
                              </a:lnTo>
                              <a:lnTo>
                                <a:pt x="200467" y="890334"/>
                              </a:lnTo>
                              <a:lnTo>
                                <a:pt x="224089" y="847458"/>
                              </a:lnTo>
                              <a:lnTo>
                                <a:pt x="248727" y="805358"/>
                              </a:lnTo>
                              <a:lnTo>
                                <a:pt x="274508" y="764070"/>
                              </a:lnTo>
                              <a:lnTo>
                                <a:pt x="301306" y="723609"/>
                              </a:lnTo>
                              <a:lnTo>
                                <a:pt x="329119" y="683997"/>
                              </a:lnTo>
                              <a:lnTo>
                                <a:pt x="357947" y="645262"/>
                              </a:lnTo>
                              <a:lnTo>
                                <a:pt x="387666" y="607416"/>
                              </a:lnTo>
                              <a:lnTo>
                                <a:pt x="418399" y="570497"/>
                              </a:lnTo>
                              <a:lnTo>
                                <a:pt x="450022" y="534505"/>
                              </a:lnTo>
                              <a:lnTo>
                                <a:pt x="482661" y="499479"/>
                              </a:lnTo>
                              <a:lnTo>
                                <a:pt x="516062" y="465430"/>
                              </a:lnTo>
                              <a:lnTo>
                                <a:pt x="550480" y="432397"/>
                              </a:lnTo>
                              <a:lnTo>
                                <a:pt x="585658" y="400380"/>
                              </a:lnTo>
                              <a:lnTo>
                                <a:pt x="621726" y="369418"/>
                              </a:lnTo>
                              <a:lnTo>
                                <a:pt x="658557" y="339522"/>
                              </a:lnTo>
                              <a:lnTo>
                                <a:pt x="696148" y="310718"/>
                              </a:lnTo>
                              <a:lnTo>
                                <a:pt x="734630" y="283032"/>
                              </a:lnTo>
                              <a:lnTo>
                                <a:pt x="773745" y="256477"/>
                              </a:lnTo>
                              <a:lnTo>
                                <a:pt x="813623" y="231140"/>
                              </a:lnTo>
                              <a:lnTo>
                                <a:pt x="854263" y="206884"/>
                              </a:lnTo>
                              <a:lnTo>
                                <a:pt x="895538" y="183897"/>
                              </a:lnTo>
                              <a:lnTo>
                                <a:pt x="937448" y="162052"/>
                              </a:lnTo>
                              <a:lnTo>
                                <a:pt x="980120" y="141478"/>
                              </a:lnTo>
                              <a:lnTo>
                                <a:pt x="1023300" y="122301"/>
                              </a:lnTo>
                              <a:lnTo>
                                <a:pt x="1067116" y="104267"/>
                              </a:lnTo>
                              <a:lnTo>
                                <a:pt x="1111566" y="87630"/>
                              </a:lnTo>
                              <a:lnTo>
                                <a:pt x="1156523" y="72264"/>
                              </a:lnTo>
                              <a:lnTo>
                                <a:pt x="1202117" y="58293"/>
                              </a:lnTo>
                              <a:lnTo>
                                <a:pt x="1248091" y="45720"/>
                              </a:lnTo>
                              <a:lnTo>
                                <a:pt x="1294699" y="34544"/>
                              </a:lnTo>
                              <a:lnTo>
                                <a:pt x="1341817" y="24765"/>
                              </a:lnTo>
                              <a:lnTo>
                                <a:pt x="1389314" y="16383"/>
                              </a:lnTo>
                              <a:lnTo>
                                <a:pt x="1437194" y="9525"/>
                              </a:lnTo>
                              <a:lnTo>
                                <a:pt x="1485581" y="4191"/>
                              </a:lnTo>
                              <a:lnTo>
                                <a:pt x="15399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39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" name="Shape 487"/>
                      <wps:cNvSpPr/>
                      <wps:spPr>
                        <a:xfrm>
                          <a:off x="309372" y="835102"/>
                          <a:ext cx="363245" cy="3903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3245" h="390309">
                              <a:moveTo>
                                <a:pt x="181635" y="0"/>
                              </a:moveTo>
                              <a:lnTo>
                                <a:pt x="229895" y="6972"/>
                              </a:lnTo>
                              <a:lnTo>
                                <a:pt x="273291" y="26657"/>
                              </a:lnTo>
                              <a:lnTo>
                                <a:pt x="310045" y="57162"/>
                              </a:lnTo>
                              <a:lnTo>
                                <a:pt x="338442" y="96672"/>
                              </a:lnTo>
                              <a:lnTo>
                                <a:pt x="356756" y="143281"/>
                              </a:lnTo>
                              <a:lnTo>
                                <a:pt x="363245" y="195161"/>
                              </a:lnTo>
                              <a:lnTo>
                                <a:pt x="356756" y="247053"/>
                              </a:lnTo>
                              <a:lnTo>
                                <a:pt x="338442" y="293662"/>
                              </a:lnTo>
                              <a:lnTo>
                                <a:pt x="310045" y="333159"/>
                              </a:lnTo>
                              <a:lnTo>
                                <a:pt x="273291" y="363677"/>
                              </a:lnTo>
                              <a:lnTo>
                                <a:pt x="229895" y="383349"/>
                              </a:lnTo>
                              <a:lnTo>
                                <a:pt x="181635" y="390309"/>
                              </a:lnTo>
                              <a:lnTo>
                                <a:pt x="133350" y="383349"/>
                              </a:lnTo>
                              <a:lnTo>
                                <a:pt x="89954" y="363677"/>
                              </a:lnTo>
                              <a:lnTo>
                                <a:pt x="53200" y="333159"/>
                              </a:lnTo>
                              <a:lnTo>
                                <a:pt x="24790" y="293662"/>
                              </a:lnTo>
                              <a:lnTo>
                                <a:pt x="6477" y="247053"/>
                              </a:lnTo>
                              <a:lnTo>
                                <a:pt x="0" y="195161"/>
                              </a:lnTo>
                              <a:lnTo>
                                <a:pt x="6477" y="143281"/>
                              </a:lnTo>
                              <a:lnTo>
                                <a:pt x="24790" y="96672"/>
                              </a:lnTo>
                              <a:lnTo>
                                <a:pt x="53200" y="57162"/>
                              </a:lnTo>
                              <a:lnTo>
                                <a:pt x="89954" y="26657"/>
                              </a:lnTo>
                              <a:lnTo>
                                <a:pt x="133350" y="6972"/>
                              </a:lnTo>
                              <a:lnTo>
                                <a:pt x="1816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" name="Shape 488"/>
                      <wps:cNvSpPr/>
                      <wps:spPr>
                        <a:xfrm>
                          <a:off x="5768467" y="1203605"/>
                          <a:ext cx="56769" cy="608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769" h="60884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6769" y="26416"/>
                              </a:lnTo>
                              <a:lnTo>
                                <a:pt x="56769" y="34480"/>
                              </a:lnTo>
                              <a:lnTo>
                                <a:pt x="32131" y="60884"/>
                              </a:lnTo>
                              <a:lnTo>
                                <a:pt x="24638" y="60884"/>
                              </a:lnTo>
                              <a:lnTo>
                                <a:pt x="0" y="34480"/>
                              </a:lnTo>
                              <a:lnTo>
                                <a:pt x="0" y="26416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" name="Shape 489"/>
                      <wps:cNvSpPr/>
                      <wps:spPr>
                        <a:xfrm>
                          <a:off x="5768467" y="960083"/>
                          <a:ext cx="56769" cy="608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769" h="60871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6769" y="26391"/>
                              </a:lnTo>
                              <a:lnTo>
                                <a:pt x="56769" y="34480"/>
                              </a:lnTo>
                              <a:lnTo>
                                <a:pt x="32131" y="60871"/>
                              </a:lnTo>
                              <a:lnTo>
                                <a:pt x="24638" y="60871"/>
                              </a:lnTo>
                              <a:lnTo>
                                <a:pt x="0" y="34480"/>
                              </a:lnTo>
                              <a:lnTo>
                                <a:pt x="0" y="26391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" name="Shape 490"/>
                      <wps:cNvSpPr/>
                      <wps:spPr>
                        <a:xfrm>
                          <a:off x="5768467" y="716535"/>
                          <a:ext cx="56769" cy="608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769" h="60883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6769" y="26403"/>
                              </a:lnTo>
                              <a:lnTo>
                                <a:pt x="56769" y="34480"/>
                              </a:lnTo>
                              <a:lnTo>
                                <a:pt x="32131" y="60883"/>
                              </a:lnTo>
                              <a:lnTo>
                                <a:pt x="24638" y="60883"/>
                              </a:lnTo>
                              <a:lnTo>
                                <a:pt x="0" y="34480"/>
                              </a:lnTo>
                              <a:lnTo>
                                <a:pt x="0" y="26403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" name="Shape 491"/>
                      <wps:cNvSpPr/>
                      <wps:spPr>
                        <a:xfrm>
                          <a:off x="5995162" y="1203605"/>
                          <a:ext cx="56642" cy="608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42" h="60884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6642" y="26416"/>
                              </a:lnTo>
                              <a:lnTo>
                                <a:pt x="56642" y="34480"/>
                              </a:lnTo>
                              <a:lnTo>
                                <a:pt x="32131" y="60884"/>
                              </a:lnTo>
                              <a:lnTo>
                                <a:pt x="24638" y="60884"/>
                              </a:lnTo>
                              <a:lnTo>
                                <a:pt x="0" y="34480"/>
                              </a:lnTo>
                              <a:lnTo>
                                <a:pt x="0" y="26416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" name="Shape 492"/>
                      <wps:cNvSpPr/>
                      <wps:spPr>
                        <a:xfrm>
                          <a:off x="5995162" y="960083"/>
                          <a:ext cx="56642" cy="608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42" h="60871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6642" y="26391"/>
                              </a:lnTo>
                              <a:lnTo>
                                <a:pt x="56642" y="34480"/>
                              </a:lnTo>
                              <a:lnTo>
                                <a:pt x="32131" y="60871"/>
                              </a:lnTo>
                              <a:lnTo>
                                <a:pt x="24638" y="60871"/>
                              </a:lnTo>
                              <a:lnTo>
                                <a:pt x="0" y="34480"/>
                              </a:lnTo>
                              <a:lnTo>
                                <a:pt x="0" y="26391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" name="Shape 493"/>
                      <wps:cNvSpPr/>
                      <wps:spPr>
                        <a:xfrm>
                          <a:off x="5995162" y="716535"/>
                          <a:ext cx="56642" cy="608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42" h="60883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6642" y="26403"/>
                              </a:lnTo>
                              <a:lnTo>
                                <a:pt x="56642" y="34480"/>
                              </a:lnTo>
                              <a:lnTo>
                                <a:pt x="32131" y="60883"/>
                              </a:lnTo>
                              <a:lnTo>
                                <a:pt x="24638" y="60883"/>
                              </a:lnTo>
                              <a:lnTo>
                                <a:pt x="0" y="34480"/>
                              </a:lnTo>
                              <a:lnTo>
                                <a:pt x="0" y="26403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" name="Shape 494"/>
                      <wps:cNvSpPr/>
                      <wps:spPr>
                        <a:xfrm>
                          <a:off x="6221857" y="1203605"/>
                          <a:ext cx="56642" cy="608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42" h="60884">
                              <a:moveTo>
                                <a:pt x="24511" y="0"/>
                              </a:moveTo>
                              <a:lnTo>
                                <a:pt x="32004" y="0"/>
                              </a:lnTo>
                              <a:lnTo>
                                <a:pt x="56642" y="26416"/>
                              </a:lnTo>
                              <a:lnTo>
                                <a:pt x="56642" y="34480"/>
                              </a:lnTo>
                              <a:lnTo>
                                <a:pt x="32004" y="60884"/>
                              </a:lnTo>
                              <a:lnTo>
                                <a:pt x="24511" y="60884"/>
                              </a:lnTo>
                              <a:lnTo>
                                <a:pt x="0" y="34480"/>
                              </a:lnTo>
                              <a:lnTo>
                                <a:pt x="0" y="26416"/>
                              </a:lnTo>
                              <a:lnTo>
                                <a:pt x="245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" name="Shape 495"/>
                      <wps:cNvSpPr/>
                      <wps:spPr>
                        <a:xfrm>
                          <a:off x="6221857" y="960083"/>
                          <a:ext cx="56642" cy="608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42" h="60871">
                              <a:moveTo>
                                <a:pt x="24511" y="0"/>
                              </a:moveTo>
                              <a:lnTo>
                                <a:pt x="32004" y="0"/>
                              </a:lnTo>
                              <a:lnTo>
                                <a:pt x="56642" y="26391"/>
                              </a:lnTo>
                              <a:lnTo>
                                <a:pt x="56642" y="34480"/>
                              </a:lnTo>
                              <a:lnTo>
                                <a:pt x="32004" y="60871"/>
                              </a:lnTo>
                              <a:lnTo>
                                <a:pt x="24511" y="60871"/>
                              </a:lnTo>
                              <a:lnTo>
                                <a:pt x="0" y="34480"/>
                              </a:lnTo>
                              <a:lnTo>
                                <a:pt x="0" y="26391"/>
                              </a:lnTo>
                              <a:lnTo>
                                <a:pt x="245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" name="Shape 496"/>
                      <wps:cNvSpPr/>
                      <wps:spPr>
                        <a:xfrm>
                          <a:off x="6221857" y="716535"/>
                          <a:ext cx="56642" cy="608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42" h="60883">
                              <a:moveTo>
                                <a:pt x="24511" y="0"/>
                              </a:moveTo>
                              <a:lnTo>
                                <a:pt x="32004" y="0"/>
                              </a:lnTo>
                              <a:lnTo>
                                <a:pt x="56642" y="26403"/>
                              </a:lnTo>
                              <a:lnTo>
                                <a:pt x="56642" y="34480"/>
                              </a:lnTo>
                              <a:lnTo>
                                <a:pt x="32004" y="60883"/>
                              </a:lnTo>
                              <a:lnTo>
                                <a:pt x="24511" y="60883"/>
                              </a:lnTo>
                              <a:lnTo>
                                <a:pt x="0" y="34480"/>
                              </a:lnTo>
                              <a:lnTo>
                                <a:pt x="0" y="26403"/>
                              </a:lnTo>
                              <a:lnTo>
                                <a:pt x="245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" name="Shape 497"/>
                      <wps:cNvSpPr/>
                      <wps:spPr>
                        <a:xfrm>
                          <a:off x="6448425" y="1203605"/>
                          <a:ext cx="56769" cy="608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769" h="60884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6769" y="26416"/>
                              </a:lnTo>
                              <a:lnTo>
                                <a:pt x="56769" y="34480"/>
                              </a:lnTo>
                              <a:lnTo>
                                <a:pt x="32131" y="60884"/>
                              </a:lnTo>
                              <a:lnTo>
                                <a:pt x="24638" y="60884"/>
                              </a:lnTo>
                              <a:lnTo>
                                <a:pt x="0" y="34480"/>
                              </a:lnTo>
                              <a:lnTo>
                                <a:pt x="0" y="26416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" name="Shape 498"/>
                      <wps:cNvSpPr/>
                      <wps:spPr>
                        <a:xfrm>
                          <a:off x="6448425" y="960083"/>
                          <a:ext cx="56769" cy="608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769" h="60871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6769" y="26391"/>
                              </a:lnTo>
                              <a:lnTo>
                                <a:pt x="56769" y="34480"/>
                              </a:lnTo>
                              <a:lnTo>
                                <a:pt x="32131" y="60871"/>
                              </a:lnTo>
                              <a:lnTo>
                                <a:pt x="24638" y="60871"/>
                              </a:lnTo>
                              <a:lnTo>
                                <a:pt x="0" y="34480"/>
                              </a:lnTo>
                              <a:lnTo>
                                <a:pt x="0" y="26391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" name="Shape 499"/>
                      <wps:cNvSpPr/>
                      <wps:spPr>
                        <a:xfrm>
                          <a:off x="6448425" y="716535"/>
                          <a:ext cx="56769" cy="608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769" h="60883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6769" y="26403"/>
                              </a:lnTo>
                              <a:lnTo>
                                <a:pt x="56769" y="34480"/>
                              </a:lnTo>
                              <a:lnTo>
                                <a:pt x="32131" y="60883"/>
                              </a:lnTo>
                              <a:lnTo>
                                <a:pt x="24638" y="60883"/>
                              </a:lnTo>
                              <a:lnTo>
                                <a:pt x="0" y="34480"/>
                              </a:lnTo>
                              <a:lnTo>
                                <a:pt x="0" y="26403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" name="Shape 500"/>
                      <wps:cNvSpPr/>
                      <wps:spPr>
                        <a:xfrm>
                          <a:off x="6675120" y="1203605"/>
                          <a:ext cx="56642" cy="608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42" h="60884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6642" y="26416"/>
                              </a:lnTo>
                              <a:lnTo>
                                <a:pt x="56642" y="34480"/>
                              </a:lnTo>
                              <a:lnTo>
                                <a:pt x="32131" y="60884"/>
                              </a:lnTo>
                              <a:lnTo>
                                <a:pt x="24638" y="60884"/>
                              </a:lnTo>
                              <a:lnTo>
                                <a:pt x="0" y="34480"/>
                              </a:lnTo>
                              <a:lnTo>
                                <a:pt x="0" y="26416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" name="Shape 501"/>
                      <wps:cNvSpPr/>
                      <wps:spPr>
                        <a:xfrm>
                          <a:off x="6675120" y="960083"/>
                          <a:ext cx="56642" cy="608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42" h="60871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6642" y="26391"/>
                              </a:lnTo>
                              <a:lnTo>
                                <a:pt x="56642" y="34480"/>
                              </a:lnTo>
                              <a:lnTo>
                                <a:pt x="32131" y="60871"/>
                              </a:lnTo>
                              <a:lnTo>
                                <a:pt x="24638" y="60871"/>
                              </a:lnTo>
                              <a:lnTo>
                                <a:pt x="0" y="34480"/>
                              </a:lnTo>
                              <a:lnTo>
                                <a:pt x="0" y="26391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" name="Shape 502"/>
                      <wps:cNvSpPr/>
                      <wps:spPr>
                        <a:xfrm>
                          <a:off x="6675120" y="716535"/>
                          <a:ext cx="56642" cy="608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42" h="60883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6642" y="26403"/>
                              </a:lnTo>
                              <a:lnTo>
                                <a:pt x="56642" y="34480"/>
                              </a:lnTo>
                              <a:lnTo>
                                <a:pt x="32131" y="60883"/>
                              </a:lnTo>
                              <a:lnTo>
                                <a:pt x="24638" y="60883"/>
                              </a:lnTo>
                              <a:lnTo>
                                <a:pt x="0" y="34480"/>
                              </a:lnTo>
                              <a:lnTo>
                                <a:pt x="0" y="26403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" name="Shape 503"/>
                      <wps:cNvSpPr/>
                      <wps:spPr>
                        <a:xfrm>
                          <a:off x="6901815" y="1203605"/>
                          <a:ext cx="56642" cy="608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42" h="60884">
                              <a:moveTo>
                                <a:pt x="24511" y="0"/>
                              </a:moveTo>
                              <a:lnTo>
                                <a:pt x="32131" y="0"/>
                              </a:lnTo>
                              <a:lnTo>
                                <a:pt x="56642" y="26416"/>
                              </a:lnTo>
                              <a:lnTo>
                                <a:pt x="56642" y="34480"/>
                              </a:lnTo>
                              <a:lnTo>
                                <a:pt x="32131" y="60884"/>
                              </a:lnTo>
                              <a:lnTo>
                                <a:pt x="24511" y="60884"/>
                              </a:lnTo>
                              <a:lnTo>
                                <a:pt x="0" y="34480"/>
                              </a:lnTo>
                              <a:lnTo>
                                <a:pt x="0" y="26416"/>
                              </a:lnTo>
                              <a:lnTo>
                                <a:pt x="245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" name="Shape 504"/>
                      <wps:cNvSpPr/>
                      <wps:spPr>
                        <a:xfrm>
                          <a:off x="6901815" y="960083"/>
                          <a:ext cx="56642" cy="608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42" h="60871">
                              <a:moveTo>
                                <a:pt x="24511" y="0"/>
                              </a:moveTo>
                              <a:lnTo>
                                <a:pt x="32131" y="0"/>
                              </a:lnTo>
                              <a:lnTo>
                                <a:pt x="56642" y="26391"/>
                              </a:lnTo>
                              <a:lnTo>
                                <a:pt x="56642" y="34480"/>
                              </a:lnTo>
                              <a:lnTo>
                                <a:pt x="32131" y="60871"/>
                              </a:lnTo>
                              <a:lnTo>
                                <a:pt x="24511" y="60871"/>
                              </a:lnTo>
                              <a:lnTo>
                                <a:pt x="0" y="34480"/>
                              </a:lnTo>
                              <a:lnTo>
                                <a:pt x="0" y="26391"/>
                              </a:lnTo>
                              <a:lnTo>
                                <a:pt x="245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" name="Shape 505"/>
                      <wps:cNvSpPr/>
                      <wps:spPr>
                        <a:xfrm>
                          <a:off x="6901815" y="716535"/>
                          <a:ext cx="56642" cy="608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42" h="60883">
                              <a:moveTo>
                                <a:pt x="24511" y="0"/>
                              </a:moveTo>
                              <a:lnTo>
                                <a:pt x="32131" y="0"/>
                              </a:lnTo>
                              <a:lnTo>
                                <a:pt x="56642" y="26403"/>
                              </a:lnTo>
                              <a:lnTo>
                                <a:pt x="56642" y="34480"/>
                              </a:lnTo>
                              <a:lnTo>
                                <a:pt x="32131" y="60883"/>
                              </a:lnTo>
                              <a:lnTo>
                                <a:pt x="24511" y="60883"/>
                              </a:lnTo>
                              <a:lnTo>
                                <a:pt x="0" y="34480"/>
                              </a:lnTo>
                              <a:lnTo>
                                <a:pt x="0" y="26403"/>
                              </a:lnTo>
                              <a:lnTo>
                                <a:pt x="245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" name="Shape 506"/>
                      <wps:cNvSpPr/>
                      <wps:spPr>
                        <a:xfrm>
                          <a:off x="7128383" y="1203605"/>
                          <a:ext cx="53975" cy="589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75" h="58941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3975" y="17348"/>
                              </a:lnTo>
                              <a:lnTo>
                                <a:pt x="53975" y="43523"/>
                              </a:lnTo>
                              <a:lnTo>
                                <a:pt x="38481" y="58941"/>
                              </a:lnTo>
                              <a:lnTo>
                                <a:pt x="18415" y="58941"/>
                              </a:lnTo>
                              <a:lnTo>
                                <a:pt x="0" y="34480"/>
                              </a:lnTo>
                              <a:lnTo>
                                <a:pt x="0" y="26416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" name="Shape 507"/>
                      <wps:cNvSpPr/>
                      <wps:spPr>
                        <a:xfrm>
                          <a:off x="7128383" y="960083"/>
                          <a:ext cx="53975" cy="608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75" h="60871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3975" y="17335"/>
                              </a:lnTo>
                              <a:lnTo>
                                <a:pt x="53975" y="43523"/>
                              </a:lnTo>
                              <a:lnTo>
                                <a:pt x="32131" y="60871"/>
                              </a:lnTo>
                              <a:lnTo>
                                <a:pt x="24638" y="60871"/>
                              </a:lnTo>
                              <a:lnTo>
                                <a:pt x="0" y="34480"/>
                              </a:lnTo>
                              <a:lnTo>
                                <a:pt x="0" y="26391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" name="Shape 508"/>
                      <wps:cNvSpPr/>
                      <wps:spPr>
                        <a:xfrm>
                          <a:off x="7128383" y="716535"/>
                          <a:ext cx="53975" cy="608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75" h="60883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3975" y="17348"/>
                              </a:lnTo>
                              <a:lnTo>
                                <a:pt x="53975" y="43523"/>
                              </a:lnTo>
                              <a:lnTo>
                                <a:pt x="32131" y="60883"/>
                              </a:lnTo>
                              <a:lnTo>
                                <a:pt x="24638" y="60883"/>
                              </a:lnTo>
                              <a:lnTo>
                                <a:pt x="0" y="34480"/>
                              </a:lnTo>
                              <a:lnTo>
                                <a:pt x="0" y="26403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" name="Rectangle 510"/>
                      <wps:cNvSpPr/>
                      <wps:spPr>
                        <a:xfrm>
                          <a:off x="914705" y="0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C5518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0pt;margin-top:638.95pt;height:153pt;width:612pt;mso-position-horizontal-relative:page;mso-position-vertical-relative:page;mso-wrap-distance-bottom:0pt;mso-wrap-distance-top:0pt;z-index:251664384;mso-width-relative:page;mso-height-relative:page;" coordsize="7772273,1943354" o:gfxdata="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">
              <o:lock v:ext="edit" aspectratio="f"/>
              <v:shape id="Shape 2379" o:spid="_x0000_s1026" o:spt="100" style="position:absolute;left:0;top:1486152;height:457202;width:7771892;" fillcolor="#C61F39" filled="t" stroked="f" coordsize="7771892,457202" o:gfxdata="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rgJPugAAANsA&#10;AAAPAAAAAAAAAAEAIAAAACIAAABkcnMvZG93bnJldi54bWxQSwECFAAUAAAACACHTuJAMy8FnjsA&#10;AAA5AAAAEAAAAAAAAAABACAAAAAJAQAAZHJzL3NoYXBleG1sLnhtbFBLBQYAAAAABgAGAFsBAACz&#10;AwAAAAA=&#10;" path="m0,0l7771892,0,7771892,457202,0,45720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86" o:spid="_x0000_s1026" o:spt="100" style="position:absolute;left:6232337;top:428498;height:1514856;width:1539936;" fillcolor="#003978" filled="t" stroked="f" coordsize="1539936,1514856" o:gfxdata="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abZcvQAA&#10;ANsAAAAPAAAAAAAAAAEAIAAAACIAAABkcnMvZG93bnJldi54bWxQSwECFAAUAAAACACHTuJAMy8F&#10;njsAAAA5AAAAEAAAAAAAAAABACAAAAAMAQAAZHJzL3NoYXBleG1sLnhtbFBLBQYAAAAABgAGAFsB&#10;AAC2AwAAAAA=&#10;" path="m1539936,0l1539936,688125,1535619,688455,1487867,694602,1440749,703085,1394521,713880,1349056,726923,1304351,742150,1260663,759499,1217992,778917,1176208,800367,1135569,823761,1096198,849059,1057845,876198,1020760,905129,984946,935787,950530,968122,917509,1002068,886013,1037578,855914,1074598,827339,1113054,800416,1152894,775270,1194080,751647,1236523,729931,1280199,709992,1325029,691957,1370953,675829,1417940,661605,1465911,649539,1514814,649531,1514856,0,1514856,696,1509203,8443,1458120,17587,1407537,28001,1357478,39685,1307948,52639,1259002,66990,1210628,82485,1162876,99248,1115746,117155,1069277,136205,1023468,156525,978371,177861,933984,200467,890334,224089,847458,248727,805358,274508,764070,301306,723609,329119,683997,357947,645262,387666,607416,418399,570497,450022,534505,482661,499479,516062,465430,550480,432397,585658,400380,621726,369418,658557,339522,696148,310718,734630,283032,773745,256477,813623,231140,854263,206884,895538,183897,937448,162052,980120,141478,1023300,122301,1067116,104267,1111566,87630,1156523,72264,1202117,58293,1248091,45720,1294699,34544,1341817,24765,1389314,16383,1437194,9525,1485581,4191,153993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87" o:spid="_x0000_s1026" o:spt="100" style="position:absolute;left:309372;top:835102;height:390309;width:363245;" fillcolor="#C61F39" filled="t" stroked="f" coordsize="363245,390309" o:gfxdata="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UaVDO5AAAA2wAA&#10;AA8AAAAAAAAAAQAgAAAAIgAAAGRycy9kb3ducmV2LnhtbFBLAQIUABQAAAAIAIdO4kAzLwWeOwAA&#10;ADkAAAAQAAAAAAAAAAEAIAAAAAgBAABkcnMvc2hhcGV4bWwueG1sUEsFBgAAAAAGAAYAWwEAALID&#10;AAAAAA==&#10;" path="m181635,0l229895,6972,273291,26657,310045,57162,338442,96672,356756,143281,363245,195161,356756,247053,338442,293662,310045,333159,273291,363677,229895,383349,181635,390309,133350,383349,89954,363677,53200,333159,24790,293662,6477,247053,0,195161,6477,143281,24790,96672,53200,57162,89954,26657,133350,6972,181635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88" o:spid="_x0000_s1026" o:spt="100" style="position:absolute;left:5768467;top:1203605;height:60884;width:56769;" fillcolor="#C61F39" filled="t" stroked="f" coordsize="56769,60884" o:gfxdata="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ldFQvQAA&#10;ANsAAAAPAAAAAAAAAAEAIAAAACIAAABkcnMvZG93bnJldi54bWxQSwECFAAUAAAACACHTuJAMy8F&#10;njsAAAA5AAAAEAAAAAAAAAABACAAAAAMAQAAZHJzL3NoYXBleG1sLnhtbFBLBQYAAAAABgAGAFsB&#10;AAC2AwAAAAA=&#10;" path="m24638,0l32131,0,56769,26416,56769,34480,32131,60884,24638,60884,0,34480,0,26416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89" o:spid="_x0000_s1026" o:spt="100" style="position:absolute;left:5768467;top:960083;height:60871;width:56769;" fillcolor="#C61F39" filled="t" stroked="f" coordsize="56769,60871" o:gfxdata="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Nvwz6/&#10;AAAA2wAAAA8AAAAAAAAAAQAgAAAAIgAAAGRycy9kb3ducmV2LnhtbFBLAQIUABQAAAAIAIdO4kAz&#10;LwWeOwAAADkAAAAQAAAAAAAAAAEAIAAAAA4BAABkcnMvc2hhcGV4bWwueG1sUEsFBgAAAAAGAAYA&#10;WwEAALgDAAAAAA==&#10;" path="m24638,0l32131,0,56769,26391,56769,34480,32131,60871,24638,60871,0,34480,0,26391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90" o:spid="_x0000_s1026" o:spt="100" style="position:absolute;left:5768467;top:716535;height:60883;width:56769;" fillcolor="#C61F39" filled="t" stroked="f" coordsize="56769,60883" o:gfxdata="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Evau8AAAA&#10;2wAAAA8AAAAAAAAAAQAgAAAAIgAAAGRycy9kb3ducmV2LnhtbFBLAQIUABQAAAAIAIdO4kAzLwWe&#10;OwAAADkAAAAQAAAAAAAAAAEAIAAAAAsBAABkcnMvc2hhcGV4bWwueG1sUEsFBgAAAAAGAAYAWwEA&#10;ALUDAAAAAA==&#10;" path="m24638,0l32131,0,56769,26403,56769,34480,32131,60883,24638,60883,0,34480,0,26403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91" o:spid="_x0000_s1026" o:spt="100" style="position:absolute;left:5995162;top:1203605;height:60884;width:56642;" fillcolor="#C61F39" filled="t" stroked="f" coordsize="56642,60884" o:gfxdata="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qHXzvQAA&#10;ANsAAAAPAAAAAAAAAAEAIAAAACIAAABkcnMvZG93bnJldi54bWxQSwECFAAUAAAACACHTuJAMy8F&#10;njsAAAA5AAAAEAAAAAAAAAABACAAAAAMAQAAZHJzL3NoYXBleG1sLnhtbFBLBQYAAAAABgAGAFsB&#10;AAC2AwAAAAA=&#10;" path="m24638,0l32131,0,56642,26416,56642,34480,32131,60884,24638,60884,0,34480,0,26416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92" o:spid="_x0000_s1026" o:spt="100" style="position:absolute;left:5995162;top:960083;height:60871;width:56642;" fillcolor="#C61F39" filled="t" stroked="f" coordsize="56642,60871" o:gfxdata="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lw9ovQAA&#10;ANsAAAAPAAAAAAAAAAEAIAAAACIAAABkcnMvZG93bnJldi54bWxQSwECFAAUAAAACACHTuJAMy8F&#10;njsAAAA5AAAAEAAAAAAAAAABACAAAAAMAQAAZHJzL3NoYXBleG1sLnhtbFBLBQYAAAAABgAGAFsB&#10;AAC2AwAAAAA=&#10;" path="m24638,0l32131,0,56642,26391,56642,34480,32131,60871,24638,60871,0,34480,0,26391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93" o:spid="_x0000_s1026" o:spt="100" style="position:absolute;left:5995162;top:716535;height:60883;width:56642;" fillcolor="#C61F39" filled="t" stroked="f" coordsize="56642,60883" o:gfxdata="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6fvtvQAA&#10;ANsAAAAPAAAAAAAAAAEAIAAAACIAAABkcnMvZG93bnJldi54bWxQSwECFAAUAAAACACHTuJAMy8F&#10;njsAAAA5AAAAEAAAAAAAAAABACAAAAAMAQAAZHJzL3NoYXBleG1sLnhtbFBLBQYAAAAABgAGAFsB&#10;AAC2AwAAAAA=&#10;" path="m24638,0l32131,0,56642,26403,56642,34480,32131,60883,24638,60883,0,34480,0,26403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94" o:spid="_x0000_s1026" o:spt="100" style="position:absolute;left:6221857;top:1203605;height:60884;width:56642;" fillcolor="#C61F39" filled="t" stroked="f" coordsize="56642,60884" o:gfxdata="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664S8AAAA&#10;2wAAAA8AAAAAAAAAAQAgAAAAIgAAAGRycy9kb3ducmV2LnhtbFBLAQIUABQAAAAIAIdO4kAzLwWe&#10;OwAAADkAAAAQAAAAAAAAAAEAIAAAAAsBAABkcnMvc2hhcGV4bWwueG1sUEsFBgAAAAAGAAYAWwEA&#10;ALUDAAAAAA==&#10;" path="m24511,0l32004,0,56642,26416,56642,34480,32004,60884,24511,60884,0,34480,0,26416,24511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95" o:spid="_x0000_s1026" o:spt="100" style="position:absolute;left:6221857;top:960083;height:60871;width:56642;" fillcolor="#C61F39" filled="t" stroked="f" coordsize="56642,60871" o:gfxdata="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mWoPa5AAAA2wAA&#10;AA8AAAAAAAAAAQAgAAAAIgAAAGRycy9kb3ducmV2LnhtbFBLAQIUABQAAAAIAIdO4kAzLwWeOwAA&#10;ADkAAAAQAAAAAAAAAAEAIAAAAAgBAABkcnMvc2hhcGV4bWwueG1sUEsFBgAAAAAGAAYAWwEAALID&#10;AAAAAA==&#10;" path="m24511,0l32004,0,56642,26391,56642,34480,32004,60871,24511,60871,0,34480,0,26391,24511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96" o:spid="_x0000_s1026" o:spt="100" style="position:absolute;left:6221857;top:716535;height:60883;width:56642;" fillcolor="#C61F39" filled="t" stroked="f" coordsize="56642,60883" o:gfxdata="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dm+fvQAA&#10;ANsAAAAPAAAAAAAAAAEAIAAAACIAAABkcnMvZG93bnJldi54bWxQSwECFAAUAAAACACHTuJAMy8F&#10;njsAAAA5AAAAEAAAAAAAAAABACAAAAAMAQAAZHJzL3NoYXBleG1sLnhtbFBLBQYAAAAABgAGAFsB&#10;AAC2AwAAAAA=&#10;" path="m24511,0l32004,0,56642,26403,56642,34480,32004,60883,24511,60883,0,34480,0,26403,24511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97" o:spid="_x0000_s1026" o:spt="100" style="position:absolute;left:6448425;top:1203605;height:60884;width:56769;" fillcolor="#C61F39" filled="t" stroked="f" coordsize="56769,60884" o:gfxdata="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3we2ugAAANsA&#10;AAAPAAAAAAAAAAEAIAAAACIAAABkcnMvZG93bnJldi54bWxQSwECFAAUAAAACACHTuJAMy8FnjsA&#10;AAA5AAAAEAAAAAAAAAABACAAAAAJAQAAZHJzL3NoYXBleG1sLnhtbFBLBQYAAAAABgAGAFsBAACz&#10;AwAAAAA=&#10;" path="m24638,0l32131,0,56769,26416,56769,34480,32131,60884,24638,60884,0,34480,0,26416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98" o:spid="_x0000_s1026" o:spt="100" style="position:absolute;left:6448425;top:960083;height:60871;width:56769;" fillcolor="#C61F39" filled="t" stroked="f" coordsize="56769,60871" o:gfxdata="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u7LjS/&#10;AAAA2wAAAA8AAAAAAAAAAQAgAAAAIgAAAGRycy9kb3ducmV2LnhtbFBLAQIUABQAAAAIAIdO4kAz&#10;LwWeOwAAADkAAAAQAAAAAAAAAAEAIAAAAA4BAABkcnMvc2hhcGV4bWwueG1sUEsFBgAAAAAGAAYA&#10;WwEAALgDAAAAAA==&#10;" path="m24638,0l32131,0,56769,26391,56769,34480,32131,60871,24638,60871,0,34480,0,26391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99" o:spid="_x0000_s1026" o:spt="100" style="position:absolute;left:6448425;top:716535;height:60883;width:56769;" fillcolor="#C61F39" filled="t" stroked="f" coordsize="56769,60883" o:gfxdata="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I5rTbsAAADb&#10;AAAADwAAAAAAAAABACAAAAAiAAAAZHJzL2Rvd25yZXYueG1sUEsBAhQAFAAAAAgAh07iQDMvBZ47&#10;AAAAOQAAABAAAAAAAAAAAQAgAAAACgEAAGRycy9zaGFwZXhtbC54bWxQSwUGAAAAAAYABgBbAQAA&#10;tAMAAAAA&#10;" path="m24638,0l32131,0,56769,26403,56769,34480,32131,60883,24638,60883,0,34480,0,26403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00" o:spid="_x0000_s1026" o:spt="100" style="position:absolute;left:6675120;top:1203605;height:60884;width:56642;" fillcolor="#C61F39" filled="t" stroked="f" coordsize="56642,60884" o:gfxdata="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R576vQAA&#10;ANsAAAAPAAAAAAAAAAEAIAAAACIAAABkcnMvZG93bnJldi54bWxQSwECFAAUAAAACACHTuJAMy8F&#10;njsAAAA5AAAAEAAAAAAAAAABACAAAAAMAQAAZHJzL3NoYXBleG1sLnhtbFBLBQYAAAAABgAGAFsB&#10;AAC2AwAAAAA=&#10;" path="m24638,0l32131,0,56642,26416,56642,34480,32131,60884,24638,60884,0,34480,0,26416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01" o:spid="_x0000_s1026" o:spt="100" style="position:absolute;left:6675120;top:960083;height:60871;width:56642;" fillcolor="#C61F39" filled="t" stroked="f" coordsize="56642,60871" o:gfxdata="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Dd2Y68AAAA&#10;2wAAAA8AAAAAAAAAAQAgAAAAIgAAAGRycy9kb3ducmV2LnhtbFBLAQIUABQAAAAIAIdO4kAzLwWe&#10;OwAAADkAAAAQAAAAAAAAAAEAIAAAAAsBAABkcnMvc2hhcGV4bWwueG1sUEsFBgAAAAAGAAYAWwEA&#10;ALUDAAAAAA==&#10;" path="m24638,0l32131,0,56642,26391,56642,34480,32131,60871,24638,60871,0,34480,0,26391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02" o:spid="_x0000_s1026" o:spt="100" style="position:absolute;left:6675120;top:716535;height:60883;width:56642;" fillcolor="#C61F39" filled="t" stroked="f" coordsize="56642,60883" o:gfxdata="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PRbnvQAA&#10;ANsAAAAPAAAAAAAAAAEAIAAAACIAAABkcnMvZG93bnJldi54bWxQSwECFAAUAAAACACHTuJAMy8F&#10;njsAAAA5AAAAEAAAAAAAAAABACAAAAAMAQAAZHJzL3NoYXBleG1sLnhtbFBLBQYAAAAABgAGAFsB&#10;AAC2AwAAAAA=&#10;" path="m24638,0l32131,0,56642,26403,56642,34480,32131,60883,24638,60883,0,34480,0,26403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03" o:spid="_x0000_s1026" o:spt="100" style="position:absolute;left:6901815;top:1203605;height:60884;width:56642;" fillcolor="#C61F39" filled="t" stroked="f" coordsize="56642,60884" o:gfxdata="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0wPWK8AAAA&#10;2wAAAA8AAAAAAAAAAQAgAAAAIgAAAGRycy9kb3ducmV2LnhtbFBLAQIUABQAAAAIAIdO4kAzLwWe&#10;OwAAADkAAAAQAAAAAAAAAAEAIAAAAAsBAABkcnMvc2hhcGV4bWwueG1sUEsFBgAAAAAGAAYAWwEA&#10;ALUDAAAAAA==&#10;" path="m24511,0l32131,0,56642,26416,56642,34480,32131,60884,24511,60884,0,34480,0,26416,24511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04" o:spid="_x0000_s1026" o:spt="100" style="position:absolute;left:6901815;top:960083;height:60871;width:56642;" fillcolor="#C61F39" filled="t" stroked="f" coordsize="56642,60871" o:gfxdata="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A9H+b4A&#10;AADbAAAADwAAAAAAAAABACAAAAAiAAAAZHJzL2Rvd25yZXYueG1sUEsBAhQAFAAAAAgAh07iQDMv&#10;BZ47AAAAOQAAABAAAAAAAAAAAQAgAAAADQEAAGRycy9zaGFwZXhtbC54bWxQSwUGAAAAAAYABgBb&#10;AQAAtwMAAAAA&#10;" path="m24511,0l32131,0,56642,26391,56642,34480,32131,60871,24511,60871,0,34480,0,26391,24511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05" o:spid="_x0000_s1026" o:spt="100" style="position:absolute;left:6901815;top:716535;height:60883;width:56642;" fillcolor="#C61F39" filled="t" stroked="f" coordsize="56642,60883" o:gfxdata="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Q8uXm5AAAA2wAA&#10;AA8AAAAAAAAAAQAgAAAAIgAAAGRycy9kb3ducmV2LnhtbFBLAQIUABQAAAAIAIdO4kAzLwWeOwAA&#10;ADkAAAAQAAAAAAAAAAEAIAAAAAgBAABkcnMvc2hhcGV4bWwueG1sUEsFBgAAAAAGAAYAWwEAALID&#10;AAAAAA==&#10;" path="m24511,0l32131,0,56642,26403,56642,34480,32131,60883,24511,60883,0,34480,0,26403,24511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06" o:spid="_x0000_s1026" o:spt="100" style="position:absolute;left:7128383;top:1203605;height:58941;width:53975;" fillcolor="#C61F39" filled="t" stroked="f" coordsize="53975,58941" o:gfxdata="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rk8G74A&#10;AADbAAAADwAAAAAAAAABACAAAAAiAAAAZHJzL2Rvd25yZXYueG1sUEsBAhQAFAAAAAgAh07iQDMv&#10;BZ47AAAAOQAAABAAAAAAAAAAAQAgAAAADQEAAGRycy9zaGFwZXhtbC54bWxQSwUGAAAAAAYABgBb&#10;AQAAtwMAAAAA&#10;" path="m24638,0l32131,0,53975,17348,53975,43523,38481,58941,18415,58941,0,34480,0,26416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07" o:spid="_x0000_s1026" o:spt="100" style="position:absolute;left:7128383;top:960083;height:60871;width:53975;" fillcolor="#C61F39" filled="t" stroked="f" coordsize="53975,60871" o:gfxdata="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UMTwugAAANsA&#10;AAAPAAAAAAAAAAEAIAAAACIAAABkcnMvZG93bnJldi54bWxQSwECFAAUAAAACACHTuJAMy8FnjsA&#10;AAA5AAAAEAAAAAAAAAABACAAAAAJAQAAZHJzL3NoYXBleG1sLnhtbFBLBQYAAAAABgAGAFsBAACz&#10;AwAAAAA=&#10;" path="m24638,0l32131,0,53975,17335,53975,43523,32131,60871,24638,60871,0,34480,0,26391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08" o:spid="_x0000_s1026" o:spt="100" style="position:absolute;left:7128383;top:716535;height:60883;width:53975;" fillcolor="#C61F39" filled="t" stroked="f" coordsize="53975,60883" o:gfxdata="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VSAMvQAA&#10;ANsAAAAPAAAAAAAAAAEAIAAAACIAAABkcnMvZG93bnJldi54bWxQSwECFAAUAAAACACHTuJAMy8F&#10;njsAAAA5AAAAEAAAAAAAAAABACAAAAAMAQAAZHJzL3NoYXBleG1sLnhtbFBLBQYAAAAABgAGAFsB&#10;AAC2AwAAAAA=&#10;" path="m24638,0l32131,0,53975,17348,53975,43523,32131,60883,24638,60883,0,34480,0,26403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rect id="Rectangle 510" o:spid="_x0000_s1026" o:spt="1" style="position:absolute;left:914705;top:0;height:189937;width:42144;" filled="f" stroked="f" coordsize="21600,21600" o:gfxdata="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Q7IyO/&#10;AAAA2w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AC5518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topAndBottom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8" w:lineRule="auto"/>
      </w:pPr>
      <w:r>
        <w:separator/>
      </w:r>
    </w:p>
  </w:footnote>
  <w:footnote w:type="continuationSeparator" w:id="1">
    <w:p>
      <w:pPr>
        <w:spacing w:before="0" w:after="0" w:line="25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78D2E5"/>
    <w:multiLevelType w:val="singleLevel"/>
    <w:tmpl w:val="B078D2E5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D7299E17"/>
    <w:multiLevelType w:val="singleLevel"/>
    <w:tmpl w:val="D7299E1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5FDA74F"/>
    <w:multiLevelType w:val="singleLevel"/>
    <w:tmpl w:val="15FDA74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EC87981"/>
    <w:multiLevelType w:val="singleLevel"/>
    <w:tmpl w:val="7EC8798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5228D6"/>
    <w:rsid w:val="008531DC"/>
    <w:rsid w:val="00CF5F56"/>
    <w:rsid w:val="00D5402E"/>
    <w:rsid w:val="00EB4180"/>
    <w:rsid w:val="00F340C0"/>
    <w:rsid w:val="00F7020F"/>
    <w:rsid w:val="015B5CC9"/>
    <w:rsid w:val="0A1100FD"/>
    <w:rsid w:val="0A9A11B5"/>
    <w:rsid w:val="15852D62"/>
    <w:rsid w:val="172600CA"/>
    <w:rsid w:val="1BC85AA0"/>
    <w:rsid w:val="1EE324BA"/>
    <w:rsid w:val="2C80531E"/>
    <w:rsid w:val="2DB24F5F"/>
    <w:rsid w:val="30D540AA"/>
    <w:rsid w:val="3A6B5E65"/>
    <w:rsid w:val="410C7492"/>
    <w:rsid w:val="46350ADE"/>
    <w:rsid w:val="4920191C"/>
    <w:rsid w:val="4FAB45A8"/>
    <w:rsid w:val="51BB60F8"/>
    <w:rsid w:val="583B0DEE"/>
    <w:rsid w:val="64C568D6"/>
    <w:rsid w:val="66E55303"/>
    <w:rsid w:val="67274C85"/>
    <w:rsid w:val="72ED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94" w:line="258" w:lineRule="auto"/>
      <w:ind w:left="370" w:hanging="10"/>
    </w:pPr>
    <w:rPr>
      <w:rFonts w:ascii="Calibri" w:hAnsi="Calibri" w:eastAsia="Calibri" w:cs="Calibri"/>
      <w:color w:val="000000"/>
      <w:kern w:val="2"/>
      <w:sz w:val="22"/>
      <w:szCs w:val="24"/>
      <w:lang w:val="es-PY" w:eastAsia="es-PY" w:bidi="es-PY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Date"/>
    <w:basedOn w:val="1"/>
    <w:next w:val="1"/>
    <w:qFormat/>
    <w:uiPriority w:val="0"/>
    <w:pPr>
      <w:widowControl w:val="0"/>
      <w:spacing w:after="0" w:afterLines="0" w:line="240" w:lineRule="auto"/>
      <w:ind w:left="0" w:firstLine="0"/>
      <w:jc w:val="right"/>
    </w:pPr>
    <w:rPr>
      <w:rFonts w:ascii="Times New Roman" w:hAnsi="Times New Roman" w:eastAsia="SimSun" w:cstheme="minorBidi"/>
      <w:color w:val="5590CC"/>
      <w:sz w:val="24"/>
      <w:szCs w:val="24"/>
      <w:lang w:val="en-US" w:eastAsia="zh-CN"/>
      <w14:ligatures w14:val="none"/>
    </w:rPr>
  </w:style>
  <w:style w:type="paragraph" w:styleId="9">
    <w:name w:val="footer"/>
    <w:basedOn w:val="1"/>
    <w:qFormat/>
    <w:uiPriority w:val="0"/>
    <w:pPr>
      <w:widowControl w:val="0"/>
      <w:tabs>
        <w:tab w:val="center" w:pos="4153"/>
        <w:tab w:val="right" w:pos="8306"/>
      </w:tabs>
      <w:snapToGrid w:val="0"/>
      <w:spacing w:after="0" w:line="240" w:lineRule="auto"/>
      <w:ind w:left="0" w:firstLine="0"/>
      <w:jc w:val="left"/>
    </w:pPr>
    <w:rPr>
      <w:rFonts w:ascii="Times New Roman" w:hAnsi="Times New Roman" w:eastAsia="SimSun" w:cstheme="minorBidi"/>
      <w:sz w:val="18"/>
      <w:szCs w:val="20"/>
      <w:lang w:val="en-US" w:eastAsia="zh-CN"/>
      <w14:ligatures w14:val="none"/>
    </w:rPr>
  </w:style>
  <w:style w:type="paragraph" w:styleId="10">
    <w:name w:val="header"/>
    <w:basedOn w:val="1"/>
    <w:qFormat/>
    <w:uiPriority w:val="0"/>
    <w:pPr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after="0" w:line="240" w:lineRule="auto"/>
      <w:ind w:left="0" w:firstLine="0"/>
      <w:jc w:val="both"/>
      <w:outlineLvl w:val="9"/>
    </w:pPr>
    <w:rPr>
      <w:rFonts w:ascii="Times New Roman" w:hAnsi="Times New Roman" w:eastAsia="SimSun" w:cstheme="minorBidi"/>
      <w:sz w:val="18"/>
      <w:szCs w:val="20"/>
      <w:lang w:val="en-US" w:eastAsia="zh-CN"/>
      <w14:ligatures w14:val="none"/>
    </w:rPr>
  </w:style>
  <w:style w:type="character" w:styleId="11">
    <w:name w:val="HTML Code"/>
    <w:basedOn w:val="6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2">
    <w:name w:val="Hyperlink"/>
    <w:basedOn w:val="6"/>
    <w:semiHidden/>
    <w:unhideWhenUsed/>
    <w:uiPriority w:val="99"/>
    <w:rPr>
      <w:color w:val="0000FF"/>
      <w:u w:val="single"/>
    </w:rPr>
  </w:style>
  <w:style w:type="paragraph" w:styleId="13">
    <w:name w:val="Normal (Web)"/>
    <w:basedOn w:val="1"/>
    <w:semiHidden/>
    <w:unhideWhenUsed/>
    <w:qFormat/>
    <w:uiPriority w:val="99"/>
    <w:rPr>
      <w:sz w:val="24"/>
      <w:szCs w:val="24"/>
    </w:rPr>
  </w:style>
  <w:style w:type="character" w:styleId="14">
    <w:name w:val="Strong"/>
    <w:basedOn w:val="6"/>
    <w:qFormat/>
    <w:uiPriority w:val="22"/>
    <w:rPr>
      <w:b/>
      <w:bCs/>
    </w:rPr>
  </w:style>
  <w:style w:type="character" w:customStyle="1" w:styleId="15">
    <w:name w:val="无间隔 Char"/>
    <w:basedOn w:val="6"/>
    <w:link w:val="16"/>
    <w:qFormat/>
    <w:uiPriority w:val="0"/>
    <w:rPr>
      <w:rFonts w:hint="default" w:ascii="Times New Roman" w:hAnsi="Times New Roman" w:eastAsia="SimSun"/>
      <w:sz w:val="22"/>
    </w:rPr>
  </w:style>
  <w:style w:type="paragraph" w:customStyle="1" w:styleId="16">
    <w:name w:val="No Spacing"/>
    <w:link w:val="15"/>
    <w:qFormat/>
    <w:uiPriority w:val="0"/>
    <w:rPr>
      <w:rFonts w:hint="default" w:ascii="Times New Roman" w:hAnsi="Times New Roman" w:eastAsia="SimSun" w:cstheme="minorBidi"/>
      <w:sz w:val="22"/>
    </w:rPr>
  </w:style>
  <w:style w:type="paragraph" w:customStyle="1" w:styleId="17">
    <w:name w:val="Contact Details"/>
    <w:basedOn w:val="1"/>
    <w:qFormat/>
    <w:uiPriority w:val="0"/>
    <w:pPr>
      <w:widowControl w:val="0"/>
      <w:spacing w:before="80" w:beforeLines="0" w:after="80" w:afterLines="0" w:line="240" w:lineRule="auto"/>
      <w:ind w:left="0" w:firstLine="0"/>
      <w:jc w:val="both"/>
    </w:pPr>
    <w:rPr>
      <w:rFonts w:ascii="Times New Roman" w:hAnsi="Times New Roman" w:eastAsia="SimSun" w:cstheme="minorBidi"/>
      <w:color w:val="FFFFFF"/>
      <w:sz w:val="16"/>
      <w:szCs w:val="14"/>
      <w:lang w:val="en-US" w:eastAsia="zh-CN"/>
      <w14:ligatures w14:val="none"/>
    </w:rPr>
  </w:style>
  <w:style w:type="paragraph" w:customStyle="1" w:styleId="18">
    <w:name w:val="Organization"/>
    <w:basedOn w:val="1"/>
    <w:qFormat/>
    <w:uiPriority w:val="0"/>
    <w:pPr>
      <w:widowControl w:val="0"/>
      <w:spacing w:after="0" w:afterLines="0" w:line="600" w:lineRule="exact"/>
      <w:ind w:left="0" w:firstLine="0"/>
      <w:jc w:val="both"/>
    </w:pPr>
    <w:rPr>
      <w:rFonts w:ascii="Calibri" w:hAnsi="Calibri" w:eastAsia="SimSun" w:cstheme="minorBidi"/>
      <w:color w:val="FFFFFF"/>
      <w:sz w:val="56"/>
      <w:szCs w:val="36"/>
      <w:lang w:val="en-US" w:eastAsia="zh-CN"/>
      <w14:ligatures w14:val="none"/>
    </w:rPr>
  </w:style>
  <w:style w:type="character" w:customStyle="1" w:styleId="19">
    <w:name w:val="Heading 1 Char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dcomercial\AppData\Local\Kingsoft\WPS%20Office\12.2.0.20782\office6\Normal.wp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Newsprint"/>
      <sectRole val="1"/>
    </customSectPr>
  </customSectProps>
  <customShpExts>
    <customShpInfo spid="_x0000_s1026" textRotate="1"/>
    <customShpInfo spid="_x0000_s1042"/>
    <customShpInfo spid="_x0000_s1039"/>
    <customShpInfo spid="_x0000_s1041"/>
    <customShpInfo spid="_x0000_s10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6</Words>
  <Characters>33</Characters>
  <Lines>1</Lines>
  <Paragraphs>1</Paragraphs>
  <TotalTime>11</TotalTime>
  <ScaleCrop>false</ScaleCrop>
  <LinksUpToDate>false</LinksUpToDate>
  <CharactersWithSpaces>38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2025-04-14T13:56:00Z</dcterms:created>
  <dc:creator>Nathalí Moreno</dc:creator>
  <cp:lastModifiedBy>fdcomercial</cp:lastModifiedBy>
  <dcterms:modified xsi:type="dcterms:W3CDTF">2025-04-14T19:31:54Z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D76ED0F894CF4F27ABCFC6E71167DAC1_12</vt:lpwstr>
  </property>
</Properties>
</file>