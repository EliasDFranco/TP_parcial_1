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DF25C">
      <w:pPr>
        <w:pStyle w:val="8"/>
      </w:pPr>
      <w:r>
        <w:pict>
          <v:rect id="_x0000_s1042" o:spid="_x0000_s1042" o:spt="1" style="position:absolute;left:0pt;margin-left:-598.75pt;margin-top:-81.8pt;height:165.85pt;width:613.3pt;mso-position-horizontal-relative:char;mso-position-vertical-relative:line;z-index:251660288;v-text-anchor:bottom;mso-width-relative:page;mso-height-relative:page;" fillcolor="#215F9A" filled="t" stroked="f" coordsize="21600,21600">
            <v:path/>
            <v:fill on="t" color2="#B6D5F0" focussize="0,0"/>
            <v:stroke on="f"/>
            <v:imagedata o:title=""/>
            <o:lock v:ext="edit" rotation="t" aspectratio="f"/>
            <v:shadow on="t" obscured="f" color="#DDDDDD" opacity="32768f" offset="0pt,12pt" offset2="0pt,0pt" origin="0f,0f" matrix="65536f,0f,0f,65536f,0,0"/>
            <v:textbox>
              <w:txbxContent>
                <w:p w14:paraId="4B88BB0E">
                  <w:pPr>
                    <w:jc w:val="left"/>
                    <w:rPr>
                      <w:rFonts w:hint="default" w:ascii="Times New Roman" w:hAnsi="Times New Roman" w:eastAsia="Times New Roman" w:cs="Times New Roman"/>
                      <w:b/>
                      <w:color w:val="1F497D"/>
                      <w:spacing w:val="60"/>
                      <w:sz w:val="72"/>
                      <w:szCs w:val="72"/>
                    </w:rPr>
                  </w:pPr>
                  <w:bookmarkStart w:id="0" w:name="_Company#582980264"/>
                  <w:r>
                    <w:rPr>
                      <w:rFonts w:hint="default" w:ascii="Times New Roman" w:hAnsi="Times New Roman" w:eastAsia="SimSun" w:cs="Times New Roman"/>
                      <w:color w:val="FFFFFF"/>
                      <w:kern w:val="2"/>
                      <w:sz w:val="72"/>
                      <w:szCs w:val="72"/>
                      <w:lang w:eastAsia="zh-CN"/>
                    </w:rPr>
                    <w:t>OPTATIVO II</w:t>
                  </w:r>
                </w:p>
                <w:bookmarkEnd w:id="0"/>
                <w:p w14:paraId="5D0A91CF">
                  <w:pPr>
                    <w:pStyle w:val="17"/>
                    <w:rPr>
                      <w:rFonts w:hint="eastAsia" w:eastAsia="SimSun"/>
                      <w:lang w:val="en-US" w:eastAsia="zh-CN"/>
                    </w:rPr>
                  </w:pPr>
                </w:p>
              </w:txbxContent>
            </v:textbox>
          </v:rect>
        </w:pict>
      </w:r>
    </w:p>
    <w:p w14:paraId="22EC81A4">
      <w:pPr>
        <w:pStyle w:val="8"/>
      </w:pPr>
    </w:p>
    <w:p w14:paraId="52996A78">
      <w:pPr>
        <w:pStyle w:val="8"/>
      </w:pPr>
    </w:p>
    <w:p w14:paraId="7E23A5E6">
      <w:pPr>
        <w:pStyle w:val="8"/>
      </w:pPr>
    </w:p>
    <w:p w14:paraId="6D29E393">
      <w:pPr>
        <w:pStyle w:val="8"/>
      </w:pPr>
    </w:p>
    <w:p w14:paraId="382DAD91">
      <w:pPr>
        <w:pStyle w:val="8"/>
      </w:pPr>
    </w:p>
    <w:p w14:paraId="428B127E">
      <w:pPr>
        <w:pStyle w:val="8"/>
        <w:jc w:val="both"/>
      </w:pPr>
    </w:p>
    <w:p w14:paraId="55F01E93">
      <w:pPr>
        <w:pStyle w:val="8"/>
        <w:wordWrap/>
        <w:jc w:val="center"/>
        <w:rPr>
          <w:rFonts w:hint="default" w:ascii="Malgun Gothic" w:hAnsi="Malgun Gothic" w:eastAsia="Malgun Gothic" w:cs="Malgun Gothic"/>
          <w:b/>
          <w:bCs/>
          <w:color w:val="156082" w:themeColor="accent1"/>
          <w:sz w:val="40"/>
          <w:szCs w:val="40"/>
          <w14:textFill>
            <w14:solidFill>
              <w14:schemeClr w14:val="accent1"/>
            </w14:solidFill>
          </w14:textFill>
        </w:rPr>
        <w:sectPr>
          <w:footerReference r:id="rId5" w:type="default"/>
          <w:pgSz w:w="12240" w:h="15840"/>
          <w:pgMar w:top="1539" w:right="219" w:bottom="3517" w:left="1440" w:header="720" w:footer="720" w:gutter="0"/>
          <w:cols w:space="720" w:num="1"/>
        </w:sectPr>
      </w:pPr>
      <w:r>
        <w:rPr>
          <w:color w:val="auto"/>
        </w:rPr>
        <w:pict>
          <v:shape id="_x0000_s1039" o:spid="_x0000_s1039" o:spt="202" type="#_x0000_t202" style="position:absolute;left:0pt;margin-left:59.1pt;margin-top:491.05pt;height:43.1pt;width:297.2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 w14:paraId="221457E8">
                  <w:pPr>
                    <w:ind w:left="0" w:leftChars="0" w:right="0" w:rightChars="0" w:firstLine="0" w:firstLineChars="0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40"/>
                      <w:szCs w:val="40"/>
                      <w:highlight w:val="none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40"/>
                      <w:szCs w:val="40"/>
                      <w:highlight w:val="none"/>
                    </w:rPr>
                    <w:t xml:space="preserve">  Universidad Americana - 2025</w:t>
                  </w:r>
                </w:p>
              </w:txbxContent>
            </v:textbox>
          </v:shape>
        </w:pict>
      </w:r>
      <w:r>
        <w:rPr>
          <w:color w:val="auto"/>
        </w:rPr>
        <w:pict>
          <v:rect id="_x0000_s1041" o:spid="_x0000_s1041" o:spt="1" style="position:absolute;left:0pt;margin-left:72.55pt;margin-top:179.95pt;height:237.6pt;width:442.15pt;mso-position-horizontal-relative:page;z-index:251662336;mso-width-relative:page;mso-height-relative:page;" fillcolor="#FFFFFF" filled="t" stroked="f" coordsize="21600,21600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6BA39AF1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  <w:t xml:space="preserve">Carrera: 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4"/>
                      <w:szCs w:val="44"/>
                    </w:rPr>
                    <w:t>Ingeniería en Informática.</w:t>
                  </w:r>
                </w:p>
                <w:p w14:paraId="59269FD3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4"/>
                      <w:szCs w:val="44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  <w:t xml:space="preserve">Profesora: 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4"/>
                      <w:szCs w:val="44"/>
                    </w:rPr>
                    <w:t>Maria Griselda Romero Romero.</w:t>
                  </w:r>
                </w:p>
                <w:p w14:paraId="4AEBAA90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4"/>
                      <w:szCs w:val="44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44"/>
                      <w:szCs w:val="44"/>
                    </w:rPr>
                    <w:t xml:space="preserve">Semestre: </w:t>
                  </w: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i w:val="0"/>
                      <w:iCs w:val="0"/>
                      <w:color w:val="auto"/>
                      <w:sz w:val="40"/>
                      <w:szCs w:val="40"/>
                    </w:rPr>
                    <w:t>5to - Tercer Año</w:t>
                  </w:r>
                </w:p>
                <w:p w14:paraId="708A5275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i w:val="0"/>
                      <w:iCs w:val="0"/>
                      <w:color w:val="auto"/>
                      <w:sz w:val="52"/>
                      <w:szCs w:val="52"/>
                    </w:rPr>
                    <w:t xml:space="preserve">Integrantes: </w:t>
                  </w:r>
                </w:p>
                <w:p w14:paraId="229FD4B7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color w:val="auto"/>
                      <w:sz w:val="44"/>
                      <w:szCs w:val="44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44"/>
                      <w:szCs w:val="44"/>
                    </w:rPr>
                    <w:t>- Elias Franco Duarte.</w:t>
                  </w:r>
                </w:p>
                <w:p w14:paraId="3BF78A51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color w:val="auto"/>
                      <w:sz w:val="44"/>
                      <w:szCs w:val="44"/>
                    </w:rPr>
                  </w:pPr>
                  <w:r>
                    <w:rPr>
                      <w:rFonts w:hint="default" w:ascii="Times New Roman" w:hAnsi="Times New Roman" w:cs="Times New Roman"/>
                      <w:color w:val="auto"/>
                      <w:sz w:val="44"/>
                      <w:szCs w:val="44"/>
                    </w:rPr>
                    <w:t>- Rodrigo Augusto Santiago González.</w:t>
                  </w:r>
                </w:p>
                <w:p w14:paraId="25A251B8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color w:val="auto"/>
                      <w:sz w:val="52"/>
                      <w:szCs w:val="52"/>
                    </w:rPr>
                  </w:pPr>
                </w:p>
                <w:p w14:paraId="536241EC">
                  <w:pPr>
                    <w:ind w:left="0" w:leftChars="0" w:right="0" w:rightChars="0" w:firstLine="0" w:firstLineChars="0"/>
                    <w:jc w:val="both"/>
                    <w:rPr>
                      <w:rFonts w:hint="default" w:ascii="Times New Roman" w:hAnsi="Times New Roman" w:cs="Times New Roman"/>
                      <w:color w:val="auto"/>
                      <w:sz w:val="52"/>
                      <w:szCs w:val="52"/>
                    </w:rPr>
                  </w:pPr>
                </w:p>
              </w:txbxContent>
            </v:textbox>
          </v:rect>
        </w:pict>
      </w:r>
      <w:r>
        <w:rPr>
          <w:color w:val="auto"/>
        </w:rPr>
        <w:pict>
          <v:rect id="_x0000_s1040" o:spid="_x0000_s1040" o:spt="1" style="position:absolute;left:0pt;margin-left:8.2pt;margin-top:69.2pt;height:97.9pt;width:472.45pt;mso-wrap-distance-left:9pt;mso-wrap-distance-right:9pt;z-index:-251655168;mso-width-relative:page;mso-height-relative:page;" fillcolor="#FFFFFF" filled="t" stroked="f" coordsize="21600,21600" wrapcoords="21592 -2 0 0 0 21600 21592 21602 8 21602 21600 21600 21600 0 8 -2 21592 -2">
            <v:path/>
            <v:fill on="t" color2="#FFFFFF" focussize="0,0"/>
            <v:stroke on="f"/>
            <v:imagedata o:title=""/>
            <o:lock v:ext="edit" aspectratio="f"/>
            <v:textbox>
              <w:txbxContent>
                <w:p w14:paraId="66DCD7E8">
                  <w:pPr>
                    <w:pStyle w:val="15"/>
                    <w:ind w:left="0" w:leftChars="0" w:right="0" w:rightChars="0" w:firstLine="0" w:firstLineChars="0"/>
                    <w:jc w:val="center"/>
                    <w:rPr>
                      <w:rFonts w:hint="default"/>
                      <w:b/>
                      <w:bCs/>
                      <w:color w:val="auto"/>
                      <w:sz w:val="72"/>
                      <w:szCs w:val="72"/>
                    </w:rPr>
                  </w:pPr>
                  <w:r>
                    <w:rPr>
                      <w:rFonts w:hint="default"/>
                      <w:b/>
                      <w:bCs/>
                      <w:color w:val="auto"/>
                      <w:sz w:val="72"/>
                      <w:szCs w:val="72"/>
                    </w:rPr>
                    <w:t>Prestación de Servicios  Construcción de casas</w:t>
                  </w:r>
                </w:p>
              </w:txbxContent>
            </v:textbox>
            <w10:wrap type="tight"/>
          </v:rect>
        </w:pict>
      </w:r>
      <w:r>
        <w:rPr>
          <w:rFonts w:hint="default"/>
          <w:b/>
          <w:bCs/>
          <w:color w:val="auto"/>
          <w:sz w:val="72"/>
          <w:szCs w:val="72"/>
        </w:rPr>
        <w:t>Trabajo Práctico</w:t>
      </w:r>
    </w:p>
    <w:p w14:paraId="741652EF">
      <w:pPr>
        <w:bidi w:val="0"/>
        <w:spacing w:after="0" w:line="240" w:lineRule="auto"/>
        <w:ind w:left="0" w:firstLine="0"/>
        <w:jc w:val="center"/>
        <w:rPr>
          <w:rStyle w:val="18"/>
          <w:rFonts w:hint="default" w:ascii="Times New Roman" w:hAnsi="Times New Roman" w:cs="Times New Roman"/>
          <w:sz w:val="32"/>
          <w:szCs w:val="32"/>
        </w:rPr>
      </w:pPr>
      <w:r>
        <w:rPr>
          <w:rStyle w:val="18"/>
          <w:rFonts w:hint="default" w:ascii="Times New Roman" w:hAnsi="Times New Roman" w:cs="Times New Roman"/>
          <w:sz w:val="32"/>
          <w:szCs w:val="32"/>
        </w:rPr>
        <w:t>Redacción de la problemática</w:t>
      </w:r>
    </w:p>
    <w:p w14:paraId="385878E4">
      <w:pPr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</w:rPr>
        <w:t>En el rubro de la construcción de viviendas personalizadas, R&amp;E S.A enfrenta dificultades para organizar y controlar eficazmente las solicitudes de sus clientes. Actualmente, no cuenta con un sistema automatizado que le permita registrar, consultar y actualizar el estado de cada obra en proceso. Esto genera desorganización en la planificación de los recursos humanos, falta de seguimiento en el avance de las construcciones y problemas al calcular los costos, ingresos y ganancias. Por ello, se ha implementado un sistema que permite realizar estas operaciones, lo cual será de gran ayuda para mejorar la gestión de la empres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a.</w:t>
      </w:r>
    </w:p>
    <w:p w14:paraId="72D96E99">
      <w:p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C44B6A1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3C75ABF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FB4023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5FCC858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C366D21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AAAB220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E86768E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946EB32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94DD030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75DB9AB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FE288C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6741073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C34F620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4ABB9E8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Print del código</w:t>
      </w:r>
    </w:p>
    <w:p w14:paraId="32D34F54">
      <w:pPr>
        <w:bidi w:val="0"/>
        <w:ind w:left="0" w:leftChars="0" w:firstLine="0" w:firstLineChars="0"/>
        <w:jc w:val="left"/>
      </w:pPr>
      <w:r>
        <w:drawing>
          <wp:inline distT="0" distB="0" distL="114300" distR="114300">
            <wp:extent cx="6894830" cy="5544185"/>
            <wp:effectExtent l="0" t="0" r="0" b="0"/>
            <wp:docPr id="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rcRect l="-441" t="1816" r="-6622" b="-1816"/>
                    <a:stretch>
                      <a:fillRect/>
                    </a:stretch>
                  </pic:blipFill>
                  <pic:spPr>
                    <a:xfrm>
                      <a:off x="0" y="0"/>
                      <a:ext cx="6894830" cy="554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F659">
      <w:pPr>
        <w:bidi w:val="0"/>
        <w:ind w:left="0" w:leftChars="0" w:firstLine="0" w:firstLineChars="0"/>
        <w:jc w:val="center"/>
        <w:rPr>
          <w:rFonts w:hint="default"/>
        </w:rPr>
      </w:pPr>
      <w:r>
        <w:drawing>
          <wp:inline distT="0" distB="0" distL="114300" distR="114300">
            <wp:extent cx="6711315" cy="6193155"/>
            <wp:effectExtent l="0" t="0" r="13335" b="17145"/>
            <wp:docPr id="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1315" cy="619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84B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drawing>
          <wp:inline distT="0" distB="0" distL="114300" distR="114300">
            <wp:extent cx="4333875" cy="3971925"/>
            <wp:effectExtent l="0" t="0" r="9525" b="9525"/>
            <wp:docPr id="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80C4F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54C9B95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9C3CE2C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333D876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BFACAE2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070399A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A01D066">
      <w:p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CF835EF">
      <w:pPr>
        <w:bidi w:val="0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Prints de pantalla de las salidas.</w:t>
      </w:r>
    </w:p>
    <w:p w14:paraId="1C78668F">
      <w:pPr>
        <w:bidi w:val="0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 1: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Agregar Construcción:</w:t>
      </w:r>
    </w:p>
    <w:p w14:paraId="25C98CF3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4495800" cy="4072890"/>
            <wp:effectExtent l="0" t="0" r="0" b="3810"/>
            <wp:docPr id="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AD62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4BE06ED9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70FFF5A5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00847133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45527F2A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58B10C71">
      <w:pPr>
        <w:bidi w:val="0"/>
        <w:ind w:left="0" w:leftChars="0" w:firstLine="0" w:firstLineChars="0"/>
        <w:jc w:val="both"/>
        <w:rPr>
          <w:rFonts w:hint="default"/>
          <w:b/>
          <w:bCs/>
        </w:rPr>
      </w:pPr>
    </w:p>
    <w:p w14:paraId="638D422B">
      <w:pPr>
        <w:bidi w:val="0"/>
        <w:ind w:left="0" w:leftChars="0" w:firstLine="0" w:firstLineChars="0"/>
        <w:jc w:val="both"/>
        <w:rPr>
          <w:rFonts w:hint="default"/>
        </w:rPr>
      </w:pPr>
      <w:r>
        <w:rPr>
          <w:rFonts w:hint="default"/>
          <w:b/>
          <w:bCs/>
        </w:rPr>
        <w:t>Print 2:</w:t>
      </w:r>
      <w:r>
        <w:rPr>
          <w:rFonts w:hint="default"/>
        </w:rPr>
        <w:t xml:space="preserve"> Listar las construcciones.</w:t>
      </w:r>
    </w:p>
    <w:p w14:paraId="48D75D87">
      <w:pPr>
        <w:bidi w:val="0"/>
        <w:ind w:left="0" w:leftChars="0" w:firstLine="0" w:firstLineChars="0"/>
        <w:jc w:val="both"/>
        <w:rPr>
          <w:rFonts w:hint="default"/>
        </w:rPr>
      </w:pPr>
      <w:r>
        <w:drawing>
          <wp:inline distT="0" distB="0" distL="114300" distR="114300">
            <wp:extent cx="5951220" cy="1969770"/>
            <wp:effectExtent l="0" t="0" r="11430" b="11430"/>
            <wp:docPr id="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11D6">
      <w:pPr>
        <w:bidi w:val="0"/>
        <w:rPr>
          <w:rFonts w:hint="default" w:ascii="Times New Roman" w:hAnsi="Times New Roman" w:cs="Times New Roman"/>
          <w:b/>
          <w:bCs/>
        </w:rPr>
      </w:pPr>
    </w:p>
    <w:p w14:paraId="6129DCA1">
      <w:pPr>
        <w:bidi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Print 3: </w:t>
      </w:r>
      <w:r>
        <w:rPr>
          <w:rFonts w:hint="default" w:ascii="Times New Roman" w:hAnsi="Times New Roman" w:cs="Times New Roman"/>
          <w:sz w:val="24"/>
          <w:szCs w:val="24"/>
        </w:rPr>
        <w:t>Buscar construcción</w:t>
      </w:r>
    </w:p>
    <w:p w14:paraId="74B38D17">
      <w:pPr>
        <w:bidi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8205470" cy="2207895"/>
            <wp:effectExtent l="0" t="0" r="0" b="1905"/>
            <wp:docPr id="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l="-274" t="-683" r="-47490" b="2323"/>
                    <a:stretch>
                      <a:fillRect/>
                    </a:stretch>
                  </pic:blipFill>
                  <pic:spPr>
                    <a:xfrm>
                      <a:off x="0" y="0"/>
                      <a:ext cx="820547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039AE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A3EB99E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AE9E0BD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BCD4F8E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A33ED8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1D04C37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 4: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Actualizar construcción</w:t>
      </w:r>
    </w:p>
    <w:p w14:paraId="3CBF6AD3">
      <w:pPr>
        <w:bidi w:val="0"/>
        <w:ind w:left="0" w:leftChars="0" w:firstLine="0" w:firstLineChars="0"/>
        <w:jc w:val="left"/>
      </w:pPr>
      <w:r>
        <w:drawing>
          <wp:inline distT="0" distB="0" distL="114300" distR="114300">
            <wp:extent cx="5619750" cy="2095500"/>
            <wp:effectExtent l="0" t="0" r="0" b="0"/>
            <wp:docPr id="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223A2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</w:rPr>
      </w:pPr>
    </w:p>
    <w:p w14:paraId="7E909B34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Print 5:</w:t>
      </w:r>
      <w:r>
        <w:rPr>
          <w:rFonts w:hint="default" w:ascii="Times New Roman" w:hAnsi="Times New Roman" w:cs="Times New Roman"/>
        </w:rPr>
        <w:t xml:space="preserve"> Calcular costo, ingresos y  ganancias totales. </w:t>
      </w:r>
    </w:p>
    <w:p w14:paraId="399EC79D">
      <w:pPr>
        <w:bidi w:val="0"/>
        <w:ind w:left="0" w:leftChars="0" w:firstLine="0" w:firstLineChars="0"/>
        <w:jc w:val="left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4819650" cy="1981200"/>
            <wp:effectExtent l="0" t="0" r="0" b="0"/>
            <wp:docPr id="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FCC3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CF7DC1E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249B12B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AB85CDA">
      <w:pPr>
        <w:bidi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2F89F04">
      <w:pPr>
        <w:spacing w:after="180" w:line="259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8114665</wp:posOffset>
                </wp:positionV>
                <wp:extent cx="7772400" cy="194310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943100"/>
                          <a:chOff x="0" y="0"/>
                          <a:chExt cx="7772273" cy="1943354"/>
                        </a:xfrm>
                      </wpg:grpSpPr>
                      <wps:wsp>
                        <wps:cNvPr id="2" name="Shape 2379"/>
                        <wps:cNvSpPr/>
                        <wps:spPr>
                          <a:xfrm>
                            <a:off x="0" y="1486152"/>
                            <a:ext cx="7771892" cy="457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892" h="457202">
                                <a:moveTo>
                                  <a:pt x="0" y="0"/>
                                </a:moveTo>
                                <a:lnTo>
                                  <a:pt x="7771892" y="0"/>
                                </a:lnTo>
                                <a:lnTo>
                                  <a:pt x="7771892" y="457202"/>
                                </a:lnTo>
                                <a:lnTo>
                                  <a:pt x="0" y="457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" name="Shape 486"/>
                        <wps:cNvSpPr/>
                        <wps:spPr>
                          <a:xfrm>
                            <a:off x="6232337" y="428498"/>
                            <a:ext cx="1539936" cy="151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936" h="1514856">
                                <a:moveTo>
                                  <a:pt x="1539936" y="0"/>
                                </a:moveTo>
                                <a:lnTo>
                                  <a:pt x="1539936" y="688125"/>
                                </a:lnTo>
                                <a:lnTo>
                                  <a:pt x="1535619" y="688455"/>
                                </a:lnTo>
                                <a:lnTo>
                                  <a:pt x="1487867" y="694602"/>
                                </a:lnTo>
                                <a:lnTo>
                                  <a:pt x="1440749" y="703085"/>
                                </a:lnTo>
                                <a:lnTo>
                                  <a:pt x="1394521" y="713880"/>
                                </a:lnTo>
                                <a:lnTo>
                                  <a:pt x="1349056" y="726923"/>
                                </a:lnTo>
                                <a:lnTo>
                                  <a:pt x="1304351" y="742150"/>
                                </a:lnTo>
                                <a:lnTo>
                                  <a:pt x="1260663" y="759499"/>
                                </a:lnTo>
                                <a:lnTo>
                                  <a:pt x="1217992" y="778917"/>
                                </a:lnTo>
                                <a:lnTo>
                                  <a:pt x="1176208" y="800367"/>
                                </a:lnTo>
                                <a:lnTo>
                                  <a:pt x="1135569" y="823761"/>
                                </a:lnTo>
                                <a:lnTo>
                                  <a:pt x="1096198" y="849059"/>
                                </a:lnTo>
                                <a:lnTo>
                                  <a:pt x="1057845" y="876198"/>
                                </a:lnTo>
                                <a:lnTo>
                                  <a:pt x="1020760" y="905129"/>
                                </a:lnTo>
                                <a:lnTo>
                                  <a:pt x="984946" y="935787"/>
                                </a:lnTo>
                                <a:lnTo>
                                  <a:pt x="950530" y="968122"/>
                                </a:lnTo>
                                <a:lnTo>
                                  <a:pt x="917509" y="1002068"/>
                                </a:lnTo>
                                <a:lnTo>
                                  <a:pt x="886013" y="1037578"/>
                                </a:lnTo>
                                <a:lnTo>
                                  <a:pt x="855914" y="1074598"/>
                                </a:lnTo>
                                <a:lnTo>
                                  <a:pt x="827339" y="1113054"/>
                                </a:lnTo>
                                <a:lnTo>
                                  <a:pt x="800416" y="1152894"/>
                                </a:lnTo>
                                <a:lnTo>
                                  <a:pt x="775270" y="1194080"/>
                                </a:lnTo>
                                <a:lnTo>
                                  <a:pt x="751647" y="1236523"/>
                                </a:lnTo>
                                <a:lnTo>
                                  <a:pt x="729931" y="1280199"/>
                                </a:lnTo>
                                <a:lnTo>
                                  <a:pt x="709992" y="1325029"/>
                                </a:lnTo>
                                <a:lnTo>
                                  <a:pt x="691957" y="1370953"/>
                                </a:lnTo>
                                <a:lnTo>
                                  <a:pt x="675829" y="1417940"/>
                                </a:lnTo>
                                <a:lnTo>
                                  <a:pt x="661605" y="1465911"/>
                                </a:lnTo>
                                <a:lnTo>
                                  <a:pt x="649539" y="1514814"/>
                                </a:lnTo>
                                <a:lnTo>
                                  <a:pt x="649531" y="1514856"/>
                                </a:lnTo>
                                <a:lnTo>
                                  <a:pt x="0" y="1514856"/>
                                </a:lnTo>
                                <a:lnTo>
                                  <a:pt x="696" y="1509203"/>
                                </a:lnTo>
                                <a:lnTo>
                                  <a:pt x="8443" y="1458120"/>
                                </a:lnTo>
                                <a:lnTo>
                                  <a:pt x="17587" y="1407537"/>
                                </a:lnTo>
                                <a:lnTo>
                                  <a:pt x="28001" y="1357478"/>
                                </a:lnTo>
                                <a:lnTo>
                                  <a:pt x="39685" y="1307948"/>
                                </a:lnTo>
                                <a:lnTo>
                                  <a:pt x="52639" y="1259002"/>
                                </a:lnTo>
                                <a:lnTo>
                                  <a:pt x="66990" y="1210628"/>
                                </a:lnTo>
                                <a:lnTo>
                                  <a:pt x="82485" y="1162876"/>
                                </a:lnTo>
                                <a:lnTo>
                                  <a:pt x="99248" y="1115746"/>
                                </a:lnTo>
                                <a:lnTo>
                                  <a:pt x="117155" y="1069277"/>
                                </a:lnTo>
                                <a:lnTo>
                                  <a:pt x="136205" y="1023468"/>
                                </a:lnTo>
                                <a:lnTo>
                                  <a:pt x="156525" y="978371"/>
                                </a:lnTo>
                                <a:lnTo>
                                  <a:pt x="177861" y="933984"/>
                                </a:lnTo>
                                <a:lnTo>
                                  <a:pt x="200467" y="890334"/>
                                </a:lnTo>
                                <a:lnTo>
                                  <a:pt x="224089" y="847458"/>
                                </a:lnTo>
                                <a:lnTo>
                                  <a:pt x="248727" y="805358"/>
                                </a:lnTo>
                                <a:lnTo>
                                  <a:pt x="274508" y="764070"/>
                                </a:lnTo>
                                <a:lnTo>
                                  <a:pt x="301306" y="723609"/>
                                </a:lnTo>
                                <a:lnTo>
                                  <a:pt x="329119" y="683997"/>
                                </a:lnTo>
                                <a:lnTo>
                                  <a:pt x="357947" y="645262"/>
                                </a:lnTo>
                                <a:lnTo>
                                  <a:pt x="387666" y="607416"/>
                                </a:lnTo>
                                <a:lnTo>
                                  <a:pt x="418399" y="570497"/>
                                </a:lnTo>
                                <a:lnTo>
                                  <a:pt x="450022" y="534505"/>
                                </a:lnTo>
                                <a:lnTo>
                                  <a:pt x="482661" y="499479"/>
                                </a:lnTo>
                                <a:lnTo>
                                  <a:pt x="516062" y="465430"/>
                                </a:lnTo>
                                <a:lnTo>
                                  <a:pt x="550480" y="432397"/>
                                </a:lnTo>
                                <a:lnTo>
                                  <a:pt x="585658" y="400380"/>
                                </a:lnTo>
                                <a:lnTo>
                                  <a:pt x="621726" y="369418"/>
                                </a:lnTo>
                                <a:lnTo>
                                  <a:pt x="658557" y="339522"/>
                                </a:lnTo>
                                <a:lnTo>
                                  <a:pt x="696148" y="310718"/>
                                </a:lnTo>
                                <a:lnTo>
                                  <a:pt x="734630" y="283032"/>
                                </a:lnTo>
                                <a:lnTo>
                                  <a:pt x="773745" y="256477"/>
                                </a:lnTo>
                                <a:lnTo>
                                  <a:pt x="813623" y="231140"/>
                                </a:lnTo>
                                <a:lnTo>
                                  <a:pt x="854263" y="206884"/>
                                </a:lnTo>
                                <a:lnTo>
                                  <a:pt x="895538" y="183897"/>
                                </a:lnTo>
                                <a:lnTo>
                                  <a:pt x="937448" y="162052"/>
                                </a:lnTo>
                                <a:lnTo>
                                  <a:pt x="980120" y="141478"/>
                                </a:lnTo>
                                <a:lnTo>
                                  <a:pt x="1023300" y="122301"/>
                                </a:lnTo>
                                <a:lnTo>
                                  <a:pt x="1067116" y="104267"/>
                                </a:lnTo>
                                <a:lnTo>
                                  <a:pt x="1111566" y="87630"/>
                                </a:lnTo>
                                <a:lnTo>
                                  <a:pt x="1156523" y="72264"/>
                                </a:lnTo>
                                <a:lnTo>
                                  <a:pt x="1202117" y="58293"/>
                                </a:lnTo>
                                <a:lnTo>
                                  <a:pt x="1248091" y="45720"/>
                                </a:lnTo>
                                <a:lnTo>
                                  <a:pt x="1294699" y="34544"/>
                                </a:lnTo>
                                <a:lnTo>
                                  <a:pt x="1341817" y="24765"/>
                                </a:lnTo>
                                <a:lnTo>
                                  <a:pt x="1389314" y="16383"/>
                                </a:lnTo>
                                <a:lnTo>
                                  <a:pt x="1437194" y="9525"/>
                                </a:lnTo>
                                <a:lnTo>
                                  <a:pt x="1485581" y="4191"/>
                                </a:lnTo>
                                <a:lnTo>
                                  <a:pt x="1539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9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" name="Shape 487"/>
                        <wps:cNvSpPr/>
                        <wps:spPr>
                          <a:xfrm>
                            <a:off x="309372" y="835102"/>
                            <a:ext cx="363245" cy="390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245" h="390309">
                                <a:moveTo>
                                  <a:pt x="181635" y="0"/>
                                </a:moveTo>
                                <a:lnTo>
                                  <a:pt x="229895" y="6972"/>
                                </a:lnTo>
                                <a:lnTo>
                                  <a:pt x="273291" y="26657"/>
                                </a:lnTo>
                                <a:lnTo>
                                  <a:pt x="310045" y="57162"/>
                                </a:lnTo>
                                <a:lnTo>
                                  <a:pt x="338442" y="96672"/>
                                </a:lnTo>
                                <a:lnTo>
                                  <a:pt x="356756" y="143281"/>
                                </a:lnTo>
                                <a:lnTo>
                                  <a:pt x="363245" y="195161"/>
                                </a:lnTo>
                                <a:lnTo>
                                  <a:pt x="356756" y="247053"/>
                                </a:lnTo>
                                <a:lnTo>
                                  <a:pt x="338442" y="293662"/>
                                </a:lnTo>
                                <a:lnTo>
                                  <a:pt x="310045" y="333159"/>
                                </a:lnTo>
                                <a:lnTo>
                                  <a:pt x="273291" y="363677"/>
                                </a:lnTo>
                                <a:lnTo>
                                  <a:pt x="229895" y="383349"/>
                                </a:lnTo>
                                <a:lnTo>
                                  <a:pt x="181635" y="390309"/>
                                </a:lnTo>
                                <a:lnTo>
                                  <a:pt x="133350" y="383349"/>
                                </a:lnTo>
                                <a:lnTo>
                                  <a:pt x="89954" y="363677"/>
                                </a:lnTo>
                                <a:lnTo>
                                  <a:pt x="53200" y="333159"/>
                                </a:lnTo>
                                <a:lnTo>
                                  <a:pt x="24790" y="293662"/>
                                </a:lnTo>
                                <a:lnTo>
                                  <a:pt x="6477" y="247053"/>
                                </a:lnTo>
                                <a:lnTo>
                                  <a:pt x="0" y="195161"/>
                                </a:lnTo>
                                <a:lnTo>
                                  <a:pt x="6477" y="143281"/>
                                </a:lnTo>
                                <a:lnTo>
                                  <a:pt x="24790" y="96672"/>
                                </a:lnTo>
                                <a:lnTo>
                                  <a:pt x="53200" y="57162"/>
                                </a:lnTo>
                                <a:lnTo>
                                  <a:pt x="89954" y="26657"/>
                                </a:lnTo>
                                <a:lnTo>
                                  <a:pt x="133350" y="6972"/>
                                </a:lnTo>
                                <a:lnTo>
                                  <a:pt x="181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" name="Shape 488"/>
                        <wps:cNvSpPr/>
                        <wps:spPr>
                          <a:xfrm>
                            <a:off x="5768467" y="1203605"/>
                            <a:ext cx="56769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16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" name="Shape 489"/>
                        <wps:cNvSpPr/>
                        <wps:spPr>
                          <a:xfrm>
                            <a:off x="5768467" y="960083"/>
                            <a:ext cx="56769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391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490"/>
                        <wps:cNvSpPr/>
                        <wps:spPr>
                          <a:xfrm>
                            <a:off x="5768467" y="716535"/>
                            <a:ext cx="56769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03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491"/>
                        <wps:cNvSpPr/>
                        <wps:spPr>
                          <a:xfrm>
                            <a:off x="5995162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492"/>
                        <wps:cNvSpPr/>
                        <wps:spPr>
                          <a:xfrm>
                            <a:off x="5995162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493"/>
                        <wps:cNvSpPr/>
                        <wps:spPr>
                          <a:xfrm>
                            <a:off x="5995162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494"/>
                        <wps:cNvSpPr/>
                        <wps:spPr>
                          <a:xfrm>
                            <a:off x="6221857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84"/>
                                </a:lnTo>
                                <a:lnTo>
                                  <a:pt x="24511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495"/>
                        <wps:cNvSpPr/>
                        <wps:spPr>
                          <a:xfrm>
                            <a:off x="6221857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71"/>
                                </a:lnTo>
                                <a:lnTo>
                                  <a:pt x="24511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496"/>
                        <wps:cNvSpPr/>
                        <wps:spPr>
                          <a:xfrm>
                            <a:off x="6221857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83"/>
                                </a:lnTo>
                                <a:lnTo>
                                  <a:pt x="24511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497"/>
                        <wps:cNvSpPr/>
                        <wps:spPr>
                          <a:xfrm>
                            <a:off x="6448425" y="1203605"/>
                            <a:ext cx="56769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16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498"/>
                        <wps:cNvSpPr/>
                        <wps:spPr>
                          <a:xfrm>
                            <a:off x="6448425" y="960083"/>
                            <a:ext cx="56769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391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499"/>
                        <wps:cNvSpPr/>
                        <wps:spPr>
                          <a:xfrm>
                            <a:off x="6448425" y="716535"/>
                            <a:ext cx="56769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03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500"/>
                        <wps:cNvSpPr/>
                        <wps:spPr>
                          <a:xfrm>
                            <a:off x="6675120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501"/>
                        <wps:cNvSpPr/>
                        <wps:spPr>
                          <a:xfrm>
                            <a:off x="6675120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502"/>
                        <wps:cNvSpPr/>
                        <wps:spPr>
                          <a:xfrm>
                            <a:off x="6675120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503"/>
                        <wps:cNvSpPr/>
                        <wps:spPr>
                          <a:xfrm>
                            <a:off x="6901815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511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504"/>
                        <wps:cNvSpPr/>
                        <wps:spPr>
                          <a:xfrm>
                            <a:off x="6901815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511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505"/>
                        <wps:cNvSpPr/>
                        <wps:spPr>
                          <a:xfrm>
                            <a:off x="6901815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511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506"/>
                        <wps:cNvSpPr/>
                        <wps:spPr>
                          <a:xfrm>
                            <a:off x="7128383" y="1203605"/>
                            <a:ext cx="53975" cy="58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5894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48"/>
                                </a:lnTo>
                                <a:lnTo>
                                  <a:pt x="53975" y="43523"/>
                                </a:lnTo>
                                <a:lnTo>
                                  <a:pt x="38481" y="58941"/>
                                </a:lnTo>
                                <a:lnTo>
                                  <a:pt x="18415" y="5894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507"/>
                        <wps:cNvSpPr/>
                        <wps:spPr>
                          <a:xfrm>
                            <a:off x="7128383" y="960083"/>
                            <a:ext cx="53975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35"/>
                                </a:lnTo>
                                <a:lnTo>
                                  <a:pt x="53975" y="43523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508"/>
                        <wps:cNvSpPr/>
                        <wps:spPr>
                          <a:xfrm>
                            <a:off x="7128383" y="716535"/>
                            <a:ext cx="53975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48"/>
                                </a:lnTo>
                                <a:lnTo>
                                  <a:pt x="53975" y="43523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510"/>
                        <wps:cNvSpPr/>
                        <wps:spPr>
                          <a:xfrm>
                            <a:off x="91470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05BE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638.95pt;height:153pt;width:612pt;mso-position-horizontal-relative:page;mso-position-vertical-relative:page;mso-wrap-distance-bottom:0pt;mso-wrap-distance-top:0pt;z-index:251664384;mso-width-relative:page;mso-height-relative:page;" coordsize="7772273,1943354" o:gfxdata="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">
                <o:lock v:ext="edit" aspectratio="f"/>
                <v:shape id="Shape 2379" o:spid="_x0000_s1026" o:spt="100" style="position:absolute;left:0;top:1486152;height:457202;width:7771892;" fillcolor="#C61F39" filled="t" stroked="f" coordsize="7771892,457202" o:gfxdata="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CrzVLsAAADa&#10;AAAADwAAAAAAAAABACAAAAAiAAAAZHJzL2Rvd25yZXYueG1sUEsBAhQAFAAAAAgAh07iQDMvBZ47&#10;AAAAOQAAABAAAAAAAAAAAQAgAAAACgEAAGRycy9zaGFwZXhtbC54bWxQSwUGAAAAAAYABgBbAQAA&#10;tAMAAAAA&#10;" path="m0,0l7771892,0,7771892,457202,0,45720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6" o:spid="_x0000_s1026" o:spt="100" style="position:absolute;left:6232337;top:428498;height:1514856;width:1539936;" fillcolor="#003978" filled="t" stroked="f" coordsize="1539936,1514856" o:gfxdata="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2iH1r4A&#10;AADaAAAADwAAAAAAAAABACAAAAAiAAAAZHJzL2Rvd25yZXYueG1sUEsBAhQAFAAAAAgAh07iQDMv&#10;BZ47AAAAOQAAABAAAAAAAAAAAQAgAAAADQEAAGRycy9zaGFwZXhtbC54bWxQSwUGAAAAAAYABgBb&#10;AQAAtwMAAAAA&#10;" path="m1539936,0l1539936,688125,1535619,688455,1487867,694602,1440749,703085,1394521,713880,1349056,726923,1304351,742150,1260663,759499,1217992,778917,1176208,800367,1135569,823761,1096198,849059,1057845,876198,1020760,905129,984946,935787,950530,968122,917509,1002068,886013,1037578,855914,1074598,827339,1113054,800416,1152894,775270,1194080,751647,1236523,729931,1280199,709992,1325029,691957,1370953,675829,1417940,661605,1465911,649539,1514814,649531,1514856,0,1514856,696,1509203,8443,1458120,17587,1407537,28001,1357478,39685,1307948,52639,1259002,66990,1210628,82485,1162876,99248,1115746,117155,1069277,136205,1023468,156525,978371,177861,933984,200467,890334,224089,847458,248727,805358,274508,764070,301306,723609,329119,683997,357947,645262,387666,607416,418399,570497,450022,534505,482661,499479,516062,465430,550480,432397,585658,400380,621726,369418,658557,339522,696148,310718,734630,283032,773745,256477,813623,231140,854263,206884,895538,183897,937448,162052,980120,141478,1023300,122301,1067116,104267,1111566,87630,1156523,72264,1202117,58293,1248091,45720,1294699,34544,1341817,24765,1389314,16383,1437194,9525,1485581,4191,153993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7" o:spid="_x0000_s1026" o:spt="100" style="position:absolute;left:309372;top:835102;height:390309;width:363245;" fillcolor="#C61F39" filled="t" stroked="f" coordsize="363245,390309" o:gfxdata="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K/MQugAAANoA&#10;AAAPAAAAAAAAAAEAIAAAACIAAABkcnMvZG93bnJldi54bWxQSwECFAAUAAAACACHTuJAMy8FnjsA&#10;AAA5AAAAEAAAAAAAAAABACAAAAAJAQAAZHJzL3NoYXBleG1sLnhtbFBLBQYAAAAABgAGAFsBAACz&#10;AwAAAAA=&#10;" path="m181635,0l229895,6972,273291,26657,310045,57162,338442,96672,356756,143281,363245,195161,356756,247053,338442,293662,310045,333159,273291,363677,229895,383349,181635,390309,133350,383349,89954,363677,53200,333159,24790,293662,6477,247053,0,195161,6477,143281,24790,96672,53200,57162,89954,26657,133350,6972,18163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8" o:spid="_x0000_s1026" o:spt="100" style="position:absolute;left:5768467;top:1203605;height:60884;width:56769;" fillcolor="#C61F39" filled="t" stroked="f" coordsize="56769,60884" o:gfxdata="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YEO8m8AAAA&#10;2gAAAA8AAAAAAAAAAQAgAAAAIgAAAGRycy9kb3ducmV2LnhtbFBLAQIUABQAAAAIAIdO4kAzLwWe&#10;OwAAADkAAAAQAAAAAAAAAAEAIAAAAAsBAABkcnMvc2hhcGV4bWwueG1sUEsFBgAAAAAGAAYAWwEA&#10;ALUDAAAAAA==&#10;" path="m24638,0l32131,0,56769,26416,56769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9" o:spid="_x0000_s1026" o:spt="100" style="position:absolute;left:5768467;top:960083;height:60871;width:56769;" fillcolor="#C61F39" filled="t" stroked="f" coordsize="56769,60871" o:gfxdata="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BUu168AAAA&#10;2gAAAA8AAAAAAAAAAQAgAAAAIgAAAGRycy9kb3ducmV2LnhtbFBLAQIUABQAAAAIAIdO4kAzLwWe&#10;OwAAADkAAAAQAAAAAAAAAAEAIAAAAAsBAABkcnMvc2hhcGV4bWwueG1sUEsFBgAAAAAGAAYAWwEA&#10;ALUDAAAAAA==&#10;" path="m24638,0l32131,0,56769,26391,56769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0" o:spid="_x0000_s1026" o:spt="100" style="position:absolute;left:5768467;top:716535;height:60883;width:56769;" fillcolor="#C61F39" filled="t" stroked="f" coordsize="56769,60883" o:gfxdata="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fFccW5AAAA2gAA&#10;AA8AAAAAAAAAAQAgAAAAIgAAAGRycy9kb3ducmV2LnhtbFBLAQIUABQAAAAIAIdO4kAzLwWeOwAA&#10;ADkAAAAQAAAAAAAAAAEAIAAAAAgBAABkcnMvc2hhcGV4bWwueG1sUEsFBgAAAAAGAAYAWwEAALID&#10;AAAAAA==&#10;" path="m24638,0l32131,0,56769,26403,56769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1" o:spid="_x0000_s1026" o:spt="100" style="position:absolute;left:5995162;top:1203605;height:60884;width:56642;" fillcolor="#C61F39" filled="t" stroked="f" coordsize="56642,60884" o:gfxdata="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f+PrgAAADaAAAA&#10;DwAAAAAAAAABACAAAAAiAAAAZHJzL2Rvd25yZXYueG1sUEsBAhQAFAAAAAgAh07iQDMvBZ47AAAA&#10;OQAAABAAAAAAAAAAAQAgAAAABwEAAGRycy9zaGFwZXhtbC54bWxQSwUGAAAAAAYABgBbAQAAsQMA&#10;AAAA&#10;" path="m24638,0l32131,0,56642,26416,56642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2" o:spid="_x0000_s1026" o:spt="100" style="position:absolute;left:5995162;top:960083;height:60871;width:56642;" fillcolor="#C61F39" filled="t" stroked="f" coordsize="56642,60871" o:gfxdata="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/koersAAADa&#10;AAAADwAAAAAAAAABACAAAAAiAAAAZHJzL2Rvd25yZXYueG1sUEsBAhQAFAAAAAgAh07iQDMvBZ47&#10;AAAAOQAAABAAAAAAAAAAAQAgAAAACgEAAGRycy9zaGFwZXhtbC54bWxQSwUGAAAAAAYABgBbAQAA&#10;tAMAAAAA&#10;" path="m24638,0l32131,0,56642,26391,56642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3" o:spid="_x0000_s1026" o:spt="100" style="position:absolute;left:5995162;top:716535;height:60883;width:56642;" fillcolor="#C61F39" filled="t" stroked="f" coordsize="56642,60883" o:gfxdata="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+ZpivQAA&#10;ANsAAAAPAAAAAAAAAAEAIAAAACIAAABkcnMvZG93bnJldi54bWxQSwECFAAUAAAACACHTuJAMy8F&#10;njsAAAA5AAAAEAAAAAAAAAABACAAAAAMAQAAZHJzL3NoYXBleG1sLnhtbFBLBQYAAAAABgAGAFsB&#10;AAC2AwAAAAA=&#10;" path="m24638,0l32131,0,56642,26403,56642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4" o:spid="_x0000_s1026" o:spt="100" style="position:absolute;left:6221857;top:1203605;height:60884;width:56642;" fillcolor="#C61F39" filled="t" stroked="f" coordsize="56642,60884" o:gfxdata="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Fqigu5AAAA2wAA&#10;AA8AAAAAAAAAAQAgAAAAIgAAAGRycy9kb3ducmV2LnhtbFBLAQIUABQAAAAIAIdO4kAzLwWeOwAA&#10;ADkAAAAQAAAAAAAAAAEAIAAAAAgBAABkcnMvc2hhcGV4bWwueG1sUEsFBgAAAAAGAAYAWwEAALID&#10;AAAAAA==&#10;" path="m24511,0l32004,0,56642,26416,56642,34480,32004,60884,24511,60884,0,34480,0,26416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5" o:spid="_x0000_s1026" o:spt="100" style="position:absolute;left:6221857;top:960083;height:60871;width:56642;" fillcolor="#C61F39" filled="t" stroked="f" coordsize="56642,60871" o:gfxdata="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8vLfLsAAADb&#10;AAAADwAAAAAAAAABACAAAAAiAAAAZHJzL2Rvd25yZXYueG1sUEsBAhQAFAAAAAgAh07iQDMvBZ47&#10;AAAAOQAAABAAAAAAAAAAAQAgAAAACgEAAGRycy9zaGFwZXhtbC54bWxQSwUGAAAAAAYABgBbAQAA&#10;tAMAAAAA&#10;" path="m24511,0l32004,0,56642,26391,56642,34480,32004,60871,24511,60871,0,34480,0,26391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6" o:spid="_x0000_s1026" o:spt="100" style="position:absolute;left:6221857;top:716535;height:60883;width:56642;" fillcolor="#C61F39" filled="t" stroked="f" coordsize="56642,60883" o:gfxdata="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KwQVugAAANsA&#10;AAAPAAAAAAAAAAEAIAAAACIAAABkcnMvZG93bnJldi54bWxQSwECFAAUAAAACACHTuJAMy8FnjsA&#10;AAA5AAAAEAAAAAAAAAABACAAAAAJAQAAZHJzL3NoYXBleG1sLnhtbFBLBQYAAAAABgAGAFsBAACz&#10;AwAAAAA=&#10;" path="m24511,0l32004,0,56642,26403,56642,34480,32004,60883,24511,60883,0,34480,0,26403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7" o:spid="_x0000_s1026" o:spt="100" style="position:absolute;left:6448425;top:1203605;height:60884;width:56769;" fillcolor="#C61F39" filled="t" stroked="f" coordsize="56769,60884" o:gfxdata="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Vy6ougAAANsA&#10;AAAPAAAAAAAAAAEAIAAAACIAAABkcnMvZG93bnJldi54bWxQSwECFAAUAAAACACHTuJAMy8FnjsA&#10;AAA5AAAAEAAAAAAAAAABACAAAAAJAQAAZHJzL3NoYXBleG1sLnhtbFBLBQYAAAAABgAGAFsBAACz&#10;AwAAAAA=&#10;" path="m24638,0l32131,0,56769,26416,56769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8" o:spid="_x0000_s1026" o:spt="100" style="position:absolute;left:6448425;top:960083;height:60871;width:56769;" fillcolor="#C61F39" filled="t" stroked="f" coordsize="56769,60871" o:gfxdata="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zByq8AAAA&#10;2wAAAA8AAAAAAAAAAQAgAAAAIgAAAGRycy9kb3ducmV2LnhtbFBLAQIUABQAAAAIAIdO4kAzLwWe&#10;OwAAADkAAAAQAAAAAAAAAAEAIAAAAAsBAABkcnMvc2hhcGV4bWwueG1sUEsFBgAAAAAGAAYAWwEA&#10;ALUDAAAAAA==&#10;" path="m24638,0l32131,0,56769,26391,56769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9" o:spid="_x0000_s1026" o:spt="100" style="position:absolute;left:6448425;top:716535;height:60883;width:56769;" fillcolor="#C61F39" filled="t" stroked="f" coordsize="56769,60883" o:gfxdata="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gGQlO2AAAA2wAAAA8A&#10;AAAAAAAAAQAgAAAAIgAAAGRycy9kb3ducmV2LnhtbFBLAQIUABQAAAAIAIdO4kAzLwWeOwAAADkA&#10;AAAQAAAAAAAAAAEAIAAAAAUBAABkcnMvc2hhcGV4bWwueG1sUEsFBgAAAAAGAAYAWwEAAK8DAAAA&#10;AA==&#10;" path="m24638,0l32131,0,56769,26403,56769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0" o:spid="_x0000_s1026" o:spt="100" style="position:absolute;left:6675120;top:1203605;height:60884;width:56642;" fillcolor="#C61F39" filled="t" stroked="f" coordsize="56642,60884" o:gfxdata="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z7fkugAAANsA&#10;AAAPAAAAAAAAAAEAIAAAACIAAABkcnMvZG93bnJldi54bWxQSwECFAAUAAAACACHTuJAMy8FnjsA&#10;AAA5AAAAEAAAAAAAAAABACAAAAAJAQAAZHJzL3NoYXBleG1sLnhtbFBLBQYAAAAABgAGAFsBAACz&#10;AwAAAAA=&#10;" path="m24638,0l32131,0,56642,26416,56642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1" o:spid="_x0000_s1026" o:spt="100" style="position:absolute;left:6675120;top:960083;height:60871;width:56642;" fillcolor="#C61F39" filled="t" stroked="f" coordsize="56642,60871" o:gfxdata="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I/yWvQAA&#10;ANsAAAAPAAAAAAAAAAEAIAAAACIAAABkcnMvZG93bnJldi54bWxQSwECFAAUAAAACACHTuJAMy8F&#10;njsAAAA5AAAAEAAAAAAAAAABACAAAAAMAQAAZHJzL3NoYXBleG1sLnhtbFBLBQYAAAAABgAGAFsB&#10;AAC2AwAAAAA=&#10;" path="m24638,0l32131,0,56642,26391,56642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2" o:spid="_x0000_s1026" o:spt="100" style="position:absolute;left:6675120;top:716535;height:60883;width:56642;" fillcolor="#C61F39" filled="t" stroked="f" coordsize="56642,60883" o:gfxdata="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wzP/ugAAANsA&#10;AAAPAAAAAAAAAAEAIAAAACIAAABkcnMvZG93bnJldi54bWxQSwECFAAUAAAACACHTuJAMy8FnjsA&#10;AAA5AAAAEAAAAAAAAAABACAAAAAJAQAAZHJzL3NoYXBleG1sLnhtbFBLBQYAAAAABgAGAFsBAACz&#10;AwAAAAA=&#10;" path="m24638,0l32131,0,56642,26403,56642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3" o:spid="_x0000_s1026" o:spt="100" style="position:absolute;left:6901815;top:1203605;height:60884;width:56642;" fillcolor="#C61F39" filled="t" stroked="f" coordsize="56642,60884" o:gfxdata="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BK5S25AAAA2wAA&#10;AA8AAAAAAAAAAQAgAAAAIgAAAGRycy9kb3ducmV2LnhtbFBLAQIUABQAAAAIAIdO4kAzLwWeOwAA&#10;ADkAAAAQAAAAAAAAAAEAIAAAAAgBAABkcnMvc2hhcGV4bWwueG1sUEsFBgAAAAAGAAYAWwEAALID&#10;AAAAAA==&#10;" path="m24511,0l32131,0,56642,26416,56642,34480,32131,60884,24511,60884,0,34480,0,26416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4" o:spid="_x0000_s1026" o:spt="100" style="position:absolute;left:6901815;top:960083;height:60871;width:56642;" fillcolor="#C61F39" filled="t" stroked="f" coordsize="56642,60871" o:gfxdata="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dZ+2vQAA&#10;ANsAAAAPAAAAAAAAAAEAIAAAACIAAABkcnMvZG93bnJldi54bWxQSwECFAAUAAAACACHTuJAMy8F&#10;njsAAAA5AAAAEAAAAAAAAAABACAAAAAMAQAAZHJzL3NoYXBleG1sLnhtbFBLBQYAAAAABgAGAFsB&#10;AAC2AwAAAAA=&#10;" path="m24511,0l32131,0,56642,26391,56642,34480,32131,60871,24511,60871,0,34480,0,26391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5" o:spid="_x0000_s1026" o:spt="100" style="position:absolute;left:6901815;top:716535;height:60883;width:56642;" fillcolor="#C61F39" filled="t" stroked="f" coordsize="56642,60883" o:gfxdata="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LazO8AAAA&#10;2wAAAA8AAAAAAAAAAQAgAAAAIgAAAGRycy9kb3ducmV2LnhtbFBLAQIUABQAAAAIAIdO4kAzLwWe&#10;OwAAADkAAAAQAAAAAAAAAAEAIAAAAAsBAABkcnMvc2hhcGV4bWwueG1sUEsFBgAAAAAGAAYAWwEA&#10;ALUDAAAAAA==&#10;" path="m24511,0l32131,0,56642,26403,56642,34480,32131,60883,24511,60883,0,34480,0,26403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6" o:spid="_x0000_s1026" o:spt="100" style="position:absolute;left:7128383;top:1203605;height:58941;width:53975;" fillcolor="#C61F39" filled="t" stroked="f" coordsize="53975,58941" o:gfxdata="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ju5RvQAA&#10;ANsAAAAPAAAAAAAAAAEAIAAAACIAAABkcnMvZG93bnJldi54bWxQSwECFAAUAAAACACHTuJAMy8F&#10;njsAAAA5AAAAEAAAAAAAAAABACAAAAAMAQAAZHJzL3NoYXBleG1sLnhtbFBLBQYAAAAABgAGAFsB&#10;AAC2AwAAAAA=&#10;" path="m24638,0l32131,0,53975,17348,53975,43523,38481,58941,18415,58941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7" o:spid="_x0000_s1026" o:spt="100" style="position:absolute;left:7128383;top:960083;height:60871;width:53975;" fillcolor="#C61F39" filled="t" stroked="f" coordsize="53975,60871" o:gfxdata="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G2xjrsAAADb&#10;AAAADwAAAAAAAAABACAAAAAiAAAAZHJzL2Rvd25yZXYueG1sUEsBAhQAFAAAAAgAh07iQDMvBZ47&#10;AAAAOQAAABAAAAAAAAAAAQAgAAAACgEAAGRycy9zaGFwZXhtbC54bWxQSwUGAAAAAAYABgBbAQAA&#10;tAMAAAAA&#10;" path="m24638,0l32131,0,53975,17335,53975,43523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8" o:spid="_x0000_s1026" o:spt="100" style="position:absolute;left:7128383;top:716535;height:60883;width:53975;" fillcolor="#C61F39" filled="t" stroked="f" coordsize="53975,60883" o:gfxdata="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aFVyvQAA&#10;ANsAAAAPAAAAAAAAAAEAIAAAACIAAABkcnMvZG93bnJldi54bWxQSwECFAAUAAAACACHTuJAMy8F&#10;njsAAAA5AAAAEAAAAAAAAAABACAAAAAMAQAAZHJzL3NoYXBleG1sLnhtbFBLBQYAAAAABgAGAFsB&#10;AAC2AwAAAAA=&#10;" path="m24638,0l32131,0,53975,17348,53975,43523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10" o:spid="_x0000_s1026" o:spt="1" style="position:absolute;left:914705;top:0;height:189937;width:42144;" filled="f" stroked="f" coordsize="21600,21600" o:gfxdata="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MGVl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105BE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Documentación del Proyecto.</w:t>
      </w:r>
    </w:p>
    <w:p w14:paraId="7C63BE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</w:rPr>
        <w:t>1. Funcionalidades del Programa</w:t>
      </w:r>
    </w:p>
    <w:p w14:paraId="469B5CA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1.A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gregar(construcción: lista)</w:t>
      </w:r>
    </w:p>
    <w:p w14:paraId="56D6A5BC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Agrega una nueva construcción a la lista. Solicita al usuario:</w:t>
      </w:r>
    </w:p>
    <w:p w14:paraId="7271D07B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Nombre del cliente</w:t>
      </w:r>
    </w:p>
    <w:p w14:paraId="7A64211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Dirección</w:t>
      </w:r>
    </w:p>
    <w:p w14:paraId="705D88E0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Style w:val="11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Fecha de construcción (formato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DD/MM/AAAA)</w:t>
      </w:r>
    </w:p>
    <w:p w14:paraId="4B1172EB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Cantidad de empleados</w:t>
      </w:r>
    </w:p>
    <w:p w14:paraId="5025D707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Precio de construcción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El estado por defecto 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"NO COMPLETADO"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5EC9C6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2.Listar(construcción: lista)</w:t>
      </w:r>
    </w:p>
    <w:p w14:paraId="4754792A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Muestra todas las construcciones ordenadas </w:t>
      </w:r>
      <w:r>
        <w:rPr>
          <w:rStyle w:val="13"/>
          <w:rFonts w:hint="default" w:ascii="Times New Roman" w:hAnsi="Times New Roman" w:cs="Times New Roman"/>
        </w:rPr>
        <w:t>por fecha de menor a mayor</w:t>
      </w:r>
      <w:r>
        <w:rPr>
          <w:rFonts w:hint="default" w:ascii="Times New Roman" w:hAnsi="Times New Roman" w:cs="Times New Roman"/>
        </w:rPr>
        <w:t xml:space="preserve"> . Si no hay construcciones, lo indica al usuario.</w:t>
      </w:r>
    </w:p>
    <w:p w14:paraId="5207A38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Buscar(construcción: lista)</w:t>
      </w:r>
    </w:p>
    <w:p w14:paraId="16C88576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Permite buscar construcciones por </w:t>
      </w:r>
      <w:r>
        <w:rPr>
          <w:rStyle w:val="13"/>
          <w:rFonts w:hint="default" w:ascii="Times New Roman" w:hAnsi="Times New Roman" w:cs="Times New Roman"/>
        </w:rPr>
        <w:t>dirección o fecha</w:t>
      </w:r>
      <w:r>
        <w:rPr>
          <w:rFonts w:hint="default" w:ascii="Times New Roman" w:hAnsi="Times New Roman" w:cs="Times New Roman"/>
        </w:rPr>
        <w:t xml:space="preserve"> , mostrando los resultados que coinciden parcialmente. Es útil para encontrar construcciones específicas.</w:t>
      </w:r>
    </w:p>
    <w:p w14:paraId="5294AE3E">
      <w:pPr>
        <w:pStyle w:val="12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Actualizar(construcci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  <w:lang/>
        </w:rPr>
        <w:t>+o</w:t>
      </w: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n: lista)</w:t>
      </w:r>
    </w:p>
    <w:p w14:paraId="1FEB7CF8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Actualiza el estado de una construcción según la dirección ingresada por el usuario. El estado puede ser:</w:t>
      </w:r>
    </w:p>
    <w:p w14:paraId="55C9DEF3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NO COMPLETADO</w:t>
      </w:r>
    </w:p>
    <w:p w14:paraId="120554BB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EN PROCESO</w:t>
      </w:r>
    </w:p>
    <w:p w14:paraId="5E8FA47D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COMPLETADO</w:t>
      </w:r>
    </w:p>
    <w:p w14:paraId="20EB8C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936B02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Ganancia(construcci</w:t>
      </w:r>
      <w:r>
        <w:rPr>
          <w:rStyle w:val="11"/>
          <w:rFonts w:hint="default" w:ascii="Times New Roman" w:hAnsi="Times New Roman" w:cs="Times New Roman"/>
          <w:sz w:val="24"/>
          <w:szCs w:val="24"/>
          <w:lang/>
        </w:rPr>
        <w:t>ó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n: lista)</w:t>
      </w:r>
    </w:p>
    <w:p w14:paraId="0AEA97C8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Calcular</w:t>
      </w:r>
      <w:r>
        <w:rPr>
          <w:rFonts w:hint="default" w:ascii="Times New Roman" w:hAnsi="Times New Roman" w:cs="Times New Roman"/>
        </w:rPr>
        <w:t>:</w:t>
      </w:r>
    </w:p>
    <w:p w14:paraId="116DDB19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Costo total</w:t>
      </w:r>
      <w:r>
        <w:rPr>
          <w:rFonts w:hint="default" w:ascii="Times New Roman" w:hAnsi="Times New Roman" w:cs="Times New Roman"/>
        </w:rPr>
        <w:t xml:space="preserve"> : Empleados * 3.000.000 Gs por cada construcción.</w:t>
      </w:r>
    </w:p>
    <w:p w14:paraId="7AA32C38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Ingreso total</w:t>
      </w:r>
      <w:r>
        <w:rPr>
          <w:rFonts w:hint="default" w:ascii="Times New Roman" w:hAnsi="Times New Roman" w:cs="Times New Roman"/>
        </w:rPr>
        <w:t xml:space="preserve"> : Suma de precios de todas las construcciones.</w:t>
      </w:r>
    </w:p>
    <w:p w14:paraId="043D7213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</w:rPr>
        <w:t>Ganancia total</w:t>
      </w:r>
      <w:r>
        <w:rPr>
          <w:rFonts w:hint="default" w:ascii="Times New Roman" w:hAnsi="Times New Roman" w:cs="Times New Roman"/>
        </w:rPr>
        <w:t xml:space="preserve"> : Ingreso − Costo.</w:t>
      </w:r>
    </w:p>
    <w:p w14:paraId="74F79285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Nota: No se considera el costo de los materiales, ya que se supone que los provee al cliente.</w:t>
      </w:r>
    </w:p>
    <w:p w14:paraId="40B4DB89">
      <w:pPr>
        <w:pStyle w:val="4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Style w:val="13"/>
          <w:rFonts w:hint="default" w:ascii="Times New Roman" w:hAnsi="Times New Roman" w:cs="Times New Roman"/>
          <w:b/>
          <w:bCs/>
        </w:rPr>
        <w:t>2. Fórmulas utilizadas</w:t>
      </w:r>
    </w:p>
    <w:p w14:paraId="47FFCDE3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Costo total: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empleados * 3.000.000 Gs</w:t>
      </w:r>
    </w:p>
    <w:p w14:paraId="51E37EA5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Ingreso total: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suma de precios</w:t>
      </w:r>
    </w:p>
    <w:p w14:paraId="6E7CDB2E">
      <w:pPr>
        <w:pStyle w:val="12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right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Ganancia total: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Ingreso − Costo</w:t>
      </w:r>
    </w:p>
    <w:p w14:paraId="7420E292">
      <w:pPr>
        <w:spacing w:after="18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LINK del Projecto:</w:t>
      </w:r>
    </w:p>
    <w:p w14:paraId="5E1900BE">
      <w:pPr>
        <w:spacing w:after="18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  <w:lang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/>
        </w:rPr>
        <w:t>GitHub</w:t>
      </w:r>
      <w:bookmarkStart w:id="1" w:name="_GoBack"/>
      <w:bookmarkEnd w:id="1"/>
    </w:p>
    <w:p w14:paraId="6B1A704D">
      <w:pPr>
        <w:spacing w:after="18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Google Drive</w:t>
      </w:r>
    </w:p>
    <w:p w14:paraId="74D76164">
      <w:pPr>
        <w:spacing w:after="18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FD02200">
      <w:pPr>
        <w:spacing w:after="180" w:line="259" w:lineRule="auto"/>
        <w:ind w:left="101" w:firstLine="0"/>
        <w:rPr>
          <w:rFonts w:hint="default"/>
        </w:rPr>
      </w:pPr>
    </w:p>
    <w:p w14:paraId="1B7E0FE1">
      <w:pPr>
        <w:spacing w:after="180" w:line="259" w:lineRule="auto"/>
        <w:ind w:left="0" w:firstLine="0"/>
        <w:rPr>
          <w:sz w:val="32"/>
        </w:rPr>
      </w:pPr>
    </w:p>
    <w:p w14:paraId="71BEF6B7">
      <w:pPr>
        <w:spacing w:after="180" w:line="259" w:lineRule="auto"/>
        <w:ind w:left="0" w:firstLine="0"/>
        <w:rPr>
          <w:sz w:val="32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8114665</wp:posOffset>
                </wp:positionV>
                <wp:extent cx="7772400" cy="1943100"/>
                <wp:effectExtent l="0" t="0" r="0" b="0"/>
                <wp:wrapTopAndBottom/>
                <wp:docPr id="1994" name="Group 1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273" cy="1943354"/>
                          <a:chOff x="0" y="0"/>
                          <a:chExt cx="7772273" cy="1943354"/>
                        </a:xfrm>
                      </wpg:grpSpPr>
                      <wps:wsp>
                        <wps:cNvPr id="2379" name="Shape 2379"/>
                        <wps:cNvSpPr/>
                        <wps:spPr>
                          <a:xfrm>
                            <a:off x="0" y="1486152"/>
                            <a:ext cx="7771892" cy="457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1892" h="457202">
                                <a:moveTo>
                                  <a:pt x="0" y="0"/>
                                </a:moveTo>
                                <a:lnTo>
                                  <a:pt x="7771892" y="0"/>
                                </a:lnTo>
                                <a:lnTo>
                                  <a:pt x="7771892" y="457202"/>
                                </a:lnTo>
                                <a:lnTo>
                                  <a:pt x="0" y="457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6232337" y="428498"/>
                            <a:ext cx="1539936" cy="1514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936" h="1514856">
                                <a:moveTo>
                                  <a:pt x="1539936" y="0"/>
                                </a:moveTo>
                                <a:lnTo>
                                  <a:pt x="1539936" y="688125"/>
                                </a:lnTo>
                                <a:lnTo>
                                  <a:pt x="1535619" y="688455"/>
                                </a:lnTo>
                                <a:lnTo>
                                  <a:pt x="1487867" y="694602"/>
                                </a:lnTo>
                                <a:lnTo>
                                  <a:pt x="1440749" y="703085"/>
                                </a:lnTo>
                                <a:lnTo>
                                  <a:pt x="1394521" y="713880"/>
                                </a:lnTo>
                                <a:lnTo>
                                  <a:pt x="1349056" y="726923"/>
                                </a:lnTo>
                                <a:lnTo>
                                  <a:pt x="1304351" y="742150"/>
                                </a:lnTo>
                                <a:lnTo>
                                  <a:pt x="1260663" y="759499"/>
                                </a:lnTo>
                                <a:lnTo>
                                  <a:pt x="1217992" y="778917"/>
                                </a:lnTo>
                                <a:lnTo>
                                  <a:pt x="1176208" y="800367"/>
                                </a:lnTo>
                                <a:lnTo>
                                  <a:pt x="1135569" y="823761"/>
                                </a:lnTo>
                                <a:lnTo>
                                  <a:pt x="1096198" y="849059"/>
                                </a:lnTo>
                                <a:lnTo>
                                  <a:pt x="1057845" y="876198"/>
                                </a:lnTo>
                                <a:lnTo>
                                  <a:pt x="1020760" y="905129"/>
                                </a:lnTo>
                                <a:lnTo>
                                  <a:pt x="984946" y="935787"/>
                                </a:lnTo>
                                <a:lnTo>
                                  <a:pt x="950530" y="968122"/>
                                </a:lnTo>
                                <a:lnTo>
                                  <a:pt x="917509" y="1002068"/>
                                </a:lnTo>
                                <a:lnTo>
                                  <a:pt x="886013" y="1037578"/>
                                </a:lnTo>
                                <a:lnTo>
                                  <a:pt x="855914" y="1074598"/>
                                </a:lnTo>
                                <a:lnTo>
                                  <a:pt x="827339" y="1113054"/>
                                </a:lnTo>
                                <a:lnTo>
                                  <a:pt x="800416" y="1152894"/>
                                </a:lnTo>
                                <a:lnTo>
                                  <a:pt x="775270" y="1194080"/>
                                </a:lnTo>
                                <a:lnTo>
                                  <a:pt x="751647" y="1236523"/>
                                </a:lnTo>
                                <a:lnTo>
                                  <a:pt x="729931" y="1280199"/>
                                </a:lnTo>
                                <a:lnTo>
                                  <a:pt x="709992" y="1325029"/>
                                </a:lnTo>
                                <a:lnTo>
                                  <a:pt x="691957" y="1370953"/>
                                </a:lnTo>
                                <a:lnTo>
                                  <a:pt x="675829" y="1417940"/>
                                </a:lnTo>
                                <a:lnTo>
                                  <a:pt x="661605" y="1465911"/>
                                </a:lnTo>
                                <a:lnTo>
                                  <a:pt x="649539" y="1514814"/>
                                </a:lnTo>
                                <a:lnTo>
                                  <a:pt x="649531" y="1514856"/>
                                </a:lnTo>
                                <a:lnTo>
                                  <a:pt x="0" y="1514856"/>
                                </a:lnTo>
                                <a:lnTo>
                                  <a:pt x="696" y="1509203"/>
                                </a:lnTo>
                                <a:lnTo>
                                  <a:pt x="8443" y="1458120"/>
                                </a:lnTo>
                                <a:lnTo>
                                  <a:pt x="17587" y="1407537"/>
                                </a:lnTo>
                                <a:lnTo>
                                  <a:pt x="28001" y="1357478"/>
                                </a:lnTo>
                                <a:lnTo>
                                  <a:pt x="39685" y="1307948"/>
                                </a:lnTo>
                                <a:lnTo>
                                  <a:pt x="52639" y="1259002"/>
                                </a:lnTo>
                                <a:lnTo>
                                  <a:pt x="66990" y="1210628"/>
                                </a:lnTo>
                                <a:lnTo>
                                  <a:pt x="82485" y="1162876"/>
                                </a:lnTo>
                                <a:lnTo>
                                  <a:pt x="99248" y="1115746"/>
                                </a:lnTo>
                                <a:lnTo>
                                  <a:pt x="117155" y="1069277"/>
                                </a:lnTo>
                                <a:lnTo>
                                  <a:pt x="136205" y="1023468"/>
                                </a:lnTo>
                                <a:lnTo>
                                  <a:pt x="156525" y="978371"/>
                                </a:lnTo>
                                <a:lnTo>
                                  <a:pt x="177861" y="933984"/>
                                </a:lnTo>
                                <a:lnTo>
                                  <a:pt x="200467" y="890334"/>
                                </a:lnTo>
                                <a:lnTo>
                                  <a:pt x="224089" y="847458"/>
                                </a:lnTo>
                                <a:lnTo>
                                  <a:pt x="248727" y="805358"/>
                                </a:lnTo>
                                <a:lnTo>
                                  <a:pt x="274508" y="764070"/>
                                </a:lnTo>
                                <a:lnTo>
                                  <a:pt x="301306" y="723609"/>
                                </a:lnTo>
                                <a:lnTo>
                                  <a:pt x="329119" y="683997"/>
                                </a:lnTo>
                                <a:lnTo>
                                  <a:pt x="357947" y="645262"/>
                                </a:lnTo>
                                <a:lnTo>
                                  <a:pt x="387666" y="607416"/>
                                </a:lnTo>
                                <a:lnTo>
                                  <a:pt x="418399" y="570497"/>
                                </a:lnTo>
                                <a:lnTo>
                                  <a:pt x="450022" y="534505"/>
                                </a:lnTo>
                                <a:lnTo>
                                  <a:pt x="482661" y="499479"/>
                                </a:lnTo>
                                <a:lnTo>
                                  <a:pt x="516062" y="465430"/>
                                </a:lnTo>
                                <a:lnTo>
                                  <a:pt x="550480" y="432397"/>
                                </a:lnTo>
                                <a:lnTo>
                                  <a:pt x="585658" y="400380"/>
                                </a:lnTo>
                                <a:lnTo>
                                  <a:pt x="621726" y="369418"/>
                                </a:lnTo>
                                <a:lnTo>
                                  <a:pt x="658557" y="339522"/>
                                </a:lnTo>
                                <a:lnTo>
                                  <a:pt x="696148" y="310718"/>
                                </a:lnTo>
                                <a:lnTo>
                                  <a:pt x="734630" y="283032"/>
                                </a:lnTo>
                                <a:lnTo>
                                  <a:pt x="773745" y="256477"/>
                                </a:lnTo>
                                <a:lnTo>
                                  <a:pt x="813623" y="231140"/>
                                </a:lnTo>
                                <a:lnTo>
                                  <a:pt x="854263" y="206884"/>
                                </a:lnTo>
                                <a:lnTo>
                                  <a:pt x="895538" y="183897"/>
                                </a:lnTo>
                                <a:lnTo>
                                  <a:pt x="937448" y="162052"/>
                                </a:lnTo>
                                <a:lnTo>
                                  <a:pt x="980120" y="141478"/>
                                </a:lnTo>
                                <a:lnTo>
                                  <a:pt x="1023300" y="122301"/>
                                </a:lnTo>
                                <a:lnTo>
                                  <a:pt x="1067116" y="104267"/>
                                </a:lnTo>
                                <a:lnTo>
                                  <a:pt x="1111566" y="87630"/>
                                </a:lnTo>
                                <a:lnTo>
                                  <a:pt x="1156523" y="72264"/>
                                </a:lnTo>
                                <a:lnTo>
                                  <a:pt x="1202117" y="58293"/>
                                </a:lnTo>
                                <a:lnTo>
                                  <a:pt x="1248091" y="45720"/>
                                </a:lnTo>
                                <a:lnTo>
                                  <a:pt x="1294699" y="34544"/>
                                </a:lnTo>
                                <a:lnTo>
                                  <a:pt x="1341817" y="24765"/>
                                </a:lnTo>
                                <a:lnTo>
                                  <a:pt x="1389314" y="16383"/>
                                </a:lnTo>
                                <a:lnTo>
                                  <a:pt x="1437194" y="9525"/>
                                </a:lnTo>
                                <a:lnTo>
                                  <a:pt x="1485581" y="4191"/>
                                </a:lnTo>
                                <a:lnTo>
                                  <a:pt x="15399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97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09372" y="835102"/>
                            <a:ext cx="363245" cy="390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245" h="390309">
                                <a:moveTo>
                                  <a:pt x="181635" y="0"/>
                                </a:moveTo>
                                <a:lnTo>
                                  <a:pt x="229895" y="6972"/>
                                </a:lnTo>
                                <a:lnTo>
                                  <a:pt x="273291" y="26657"/>
                                </a:lnTo>
                                <a:lnTo>
                                  <a:pt x="310045" y="57162"/>
                                </a:lnTo>
                                <a:lnTo>
                                  <a:pt x="338442" y="96672"/>
                                </a:lnTo>
                                <a:lnTo>
                                  <a:pt x="356756" y="143281"/>
                                </a:lnTo>
                                <a:lnTo>
                                  <a:pt x="363245" y="195161"/>
                                </a:lnTo>
                                <a:lnTo>
                                  <a:pt x="356756" y="247053"/>
                                </a:lnTo>
                                <a:lnTo>
                                  <a:pt x="338442" y="293662"/>
                                </a:lnTo>
                                <a:lnTo>
                                  <a:pt x="310045" y="333159"/>
                                </a:lnTo>
                                <a:lnTo>
                                  <a:pt x="273291" y="363677"/>
                                </a:lnTo>
                                <a:lnTo>
                                  <a:pt x="229895" y="383349"/>
                                </a:lnTo>
                                <a:lnTo>
                                  <a:pt x="181635" y="390309"/>
                                </a:lnTo>
                                <a:lnTo>
                                  <a:pt x="133350" y="383349"/>
                                </a:lnTo>
                                <a:lnTo>
                                  <a:pt x="89954" y="363677"/>
                                </a:lnTo>
                                <a:lnTo>
                                  <a:pt x="53200" y="333159"/>
                                </a:lnTo>
                                <a:lnTo>
                                  <a:pt x="24790" y="293662"/>
                                </a:lnTo>
                                <a:lnTo>
                                  <a:pt x="6477" y="247053"/>
                                </a:lnTo>
                                <a:lnTo>
                                  <a:pt x="0" y="195161"/>
                                </a:lnTo>
                                <a:lnTo>
                                  <a:pt x="6477" y="143281"/>
                                </a:lnTo>
                                <a:lnTo>
                                  <a:pt x="24790" y="96672"/>
                                </a:lnTo>
                                <a:lnTo>
                                  <a:pt x="53200" y="57162"/>
                                </a:lnTo>
                                <a:lnTo>
                                  <a:pt x="89954" y="26657"/>
                                </a:lnTo>
                                <a:lnTo>
                                  <a:pt x="133350" y="6972"/>
                                </a:lnTo>
                                <a:lnTo>
                                  <a:pt x="1816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5768467" y="1203605"/>
                            <a:ext cx="56769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16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5768467" y="960083"/>
                            <a:ext cx="56769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391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5768467" y="716535"/>
                            <a:ext cx="56769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03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5995162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5995162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5995162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6221857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84"/>
                                </a:lnTo>
                                <a:lnTo>
                                  <a:pt x="24511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6221857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71"/>
                                </a:lnTo>
                                <a:lnTo>
                                  <a:pt x="24511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6221857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511" y="0"/>
                                </a:moveTo>
                                <a:lnTo>
                                  <a:pt x="32004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004" y="60883"/>
                                </a:lnTo>
                                <a:lnTo>
                                  <a:pt x="24511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6448425" y="1203605"/>
                            <a:ext cx="56769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16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6448425" y="960083"/>
                            <a:ext cx="56769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391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6448425" y="716535"/>
                            <a:ext cx="56769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769" y="26403"/>
                                </a:lnTo>
                                <a:lnTo>
                                  <a:pt x="56769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6675120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638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6675120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6675120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6901815" y="1203605"/>
                            <a:ext cx="56642" cy="608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4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16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4"/>
                                </a:lnTo>
                                <a:lnTo>
                                  <a:pt x="24511" y="60884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6901815" y="960083"/>
                            <a:ext cx="56642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71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391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71"/>
                                </a:lnTo>
                                <a:lnTo>
                                  <a:pt x="24511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6901815" y="716535"/>
                            <a:ext cx="56642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2" h="60883">
                                <a:moveTo>
                                  <a:pt x="24511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6642" y="26403"/>
                                </a:lnTo>
                                <a:lnTo>
                                  <a:pt x="56642" y="34480"/>
                                </a:lnTo>
                                <a:lnTo>
                                  <a:pt x="32131" y="60883"/>
                                </a:lnTo>
                                <a:lnTo>
                                  <a:pt x="24511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5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7128383" y="1203605"/>
                            <a:ext cx="53975" cy="58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5894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48"/>
                                </a:lnTo>
                                <a:lnTo>
                                  <a:pt x="53975" y="43523"/>
                                </a:lnTo>
                                <a:lnTo>
                                  <a:pt x="38481" y="58941"/>
                                </a:lnTo>
                                <a:lnTo>
                                  <a:pt x="18415" y="5894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16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128383" y="960083"/>
                            <a:ext cx="53975" cy="60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60871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35"/>
                                </a:lnTo>
                                <a:lnTo>
                                  <a:pt x="53975" y="43523"/>
                                </a:lnTo>
                                <a:lnTo>
                                  <a:pt x="32131" y="60871"/>
                                </a:lnTo>
                                <a:lnTo>
                                  <a:pt x="24638" y="60871"/>
                                </a:lnTo>
                                <a:lnTo>
                                  <a:pt x="0" y="34480"/>
                                </a:lnTo>
                                <a:lnTo>
                                  <a:pt x="0" y="26391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7128383" y="716535"/>
                            <a:ext cx="53975" cy="608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75" h="60883">
                                <a:moveTo>
                                  <a:pt x="24638" y="0"/>
                                </a:moveTo>
                                <a:lnTo>
                                  <a:pt x="32131" y="0"/>
                                </a:lnTo>
                                <a:lnTo>
                                  <a:pt x="53975" y="17348"/>
                                </a:lnTo>
                                <a:lnTo>
                                  <a:pt x="53975" y="43523"/>
                                </a:lnTo>
                                <a:lnTo>
                                  <a:pt x="32131" y="60883"/>
                                </a:lnTo>
                                <a:lnTo>
                                  <a:pt x="24638" y="60883"/>
                                </a:lnTo>
                                <a:lnTo>
                                  <a:pt x="0" y="34480"/>
                                </a:lnTo>
                                <a:lnTo>
                                  <a:pt x="0" y="26403"/>
                                </a:lnTo>
                                <a:lnTo>
                                  <a:pt x="246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61F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914705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D35F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638.95pt;height:153pt;width:612pt;mso-position-horizontal-relative:page;mso-position-vertical-relative:page;mso-wrap-distance-bottom:0pt;mso-wrap-distance-top:0pt;z-index:251659264;mso-width-relative:page;mso-height-relative:page;" coordsize="7772273,1943354" o:gfxdata="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">
                <o:lock v:ext="edit" aspectratio="f"/>
                <v:shape id="Shape 2379" o:spid="_x0000_s1026" o:spt="100" style="position:absolute;left:0;top:1486152;height:457202;width:7771892;" fillcolor="#C61F39" filled="t" stroked="f" coordsize="7771892,457202" o:gfxdata="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63X874A&#10;AADdAAAADwAAAAAAAAABACAAAAAiAAAAZHJzL2Rvd25yZXYueG1sUEsBAhQAFAAAAAgAh07iQDMv&#10;BZ47AAAAOQAAABAAAAAAAAAAAQAgAAAADQEAAGRycy9zaGFwZXhtbC54bWxQSwUGAAAAAAYABgBb&#10;AQAAtwMAAAAA&#10;" path="m0,0l7771892,0,7771892,457202,0,45720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6" o:spid="_x0000_s1026" o:spt="100" style="position:absolute;left:6232337;top:428498;height:1514856;width:1539936;" fillcolor="#003978" filled="t" stroked="f" coordsize="1539936,1514856" o:gfxdata="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QKDL4A&#10;AADcAAAADwAAAAAAAAABACAAAAAiAAAAZHJzL2Rvd25yZXYueG1sUEsBAhQAFAAAAAgAh07iQDMv&#10;BZ47AAAAOQAAABAAAAAAAAAAAQAgAAAADQEAAGRycy9zaGFwZXhtbC54bWxQSwUGAAAAAAYABgBb&#10;AQAAtwMAAAAA&#10;" path="m1539936,0l1539936,688125,1535619,688455,1487867,694602,1440749,703085,1394521,713880,1349056,726923,1304351,742150,1260663,759499,1217992,778917,1176208,800367,1135569,823761,1096198,849059,1057845,876198,1020760,905129,984946,935787,950530,968122,917509,1002068,886013,1037578,855914,1074598,827339,1113054,800416,1152894,775270,1194080,751647,1236523,729931,1280199,709992,1325029,691957,1370953,675829,1417940,661605,1465911,649539,1514814,649531,1514856,0,1514856,696,1509203,8443,1458120,17587,1407537,28001,1357478,39685,1307948,52639,1259002,66990,1210628,82485,1162876,99248,1115746,117155,1069277,136205,1023468,156525,978371,177861,933984,200467,890334,224089,847458,248727,805358,274508,764070,301306,723609,329119,683997,357947,645262,387666,607416,418399,570497,450022,534505,482661,499479,516062,465430,550480,432397,585658,400380,621726,369418,658557,339522,696148,310718,734630,283032,773745,256477,813623,231140,854263,206884,895538,183897,937448,162052,980120,141478,1023300,122301,1067116,104267,1111566,87630,1156523,72264,1202117,58293,1248091,45720,1294699,34544,1341817,24765,1389314,16383,1437194,9525,1485581,4191,1539936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7" o:spid="_x0000_s1026" o:spt="100" style="position:absolute;left:309372;top:835102;height:390309;width:363245;" fillcolor="#C61F39" filled="t" stroked="f" coordsize="363245,390309" o:gfxdata="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+V/SvQAA&#10;ANwAAAAPAAAAAAAAAAEAIAAAACIAAABkcnMvZG93bnJldi54bWxQSwECFAAUAAAACACHTuJAMy8F&#10;njsAAAA5AAAAEAAAAAAAAAABACAAAAAMAQAAZHJzL3NoYXBleG1sLnhtbFBLBQYAAAAABgAGAFsB&#10;AAC2AwAAAAA=&#10;" path="m181635,0l229895,6972,273291,26657,310045,57162,338442,96672,356756,143281,363245,195161,356756,247053,338442,293662,310045,333159,273291,363677,229895,383349,181635,390309,133350,383349,89954,363677,53200,333159,24790,293662,6477,247053,0,195161,6477,143281,24790,96672,53200,57162,89954,26657,133350,6972,18163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8" o:spid="_x0000_s1026" o:spt="100" style="position:absolute;left:5768467;top:1203605;height:60884;width:56769;" fillcolor="#C61F39" filled="t" stroked="f" coordsize="56769,60884" o:gfxdata="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/mQLsAAADc&#10;AAAADwAAAAAAAAABACAAAAAiAAAAZHJzL2Rvd25yZXYueG1sUEsBAhQAFAAAAAgAh07iQDMvBZ47&#10;AAAAOQAAABAAAAAAAAAAAQAgAAAACgEAAGRycy9zaGFwZXhtbC54bWxQSwUGAAAAAAYABgBbAQAA&#10;tAMAAAAA&#10;" path="m24638,0l32131,0,56769,26416,56769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89" o:spid="_x0000_s1026" o:spt="100" style="position:absolute;left:5768467;top:960083;height:60871;width:56769;" fillcolor="#C61F39" filled="t" stroked="f" coordsize="56769,60871" o:gfxdata="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M7v+/&#10;AAAA3AAAAA8AAAAAAAAAAQAgAAAAIgAAAGRycy9kb3ducmV2LnhtbFBLAQIUABQAAAAIAIdO4kAz&#10;LwWeOwAAADkAAAAQAAAAAAAAAAEAIAAAAA4BAABkcnMvc2hhcGV4bWwueG1sUEsFBgAAAAAGAAYA&#10;WwEAALgDAAAAAA==&#10;" path="m24638,0l32131,0,56769,26391,56769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0" o:spid="_x0000_s1026" o:spt="100" style="position:absolute;left:5768467;top:716535;height:60883;width:56769;" fillcolor="#C61F39" filled="t" stroked="f" coordsize="56769,60883" o:gfxdata="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pwtqj7gAAADcAAAA&#10;DwAAAAAAAAABACAAAAAiAAAAZHJzL2Rvd25yZXYueG1sUEsBAhQAFAAAAAgAh07iQDMvBZ47AAAA&#10;OQAAABAAAAAAAAAAAQAgAAAABwEAAGRycy9zaGFwZXhtbC54bWxQSwUGAAAAAAYABgBbAQAAsQMA&#10;AAAA&#10;" path="m24638,0l32131,0,56769,26403,56769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1" o:spid="_x0000_s1026" o:spt="100" style="position:absolute;left:5995162;top:1203605;height:60884;width:56642;" fillcolor="#C61F39" filled="t" stroked="f" coordsize="56642,60884" o:gfxdata="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RViu8AAAA&#10;3AAAAA8AAAAAAAAAAQAgAAAAIgAAAGRycy9kb3ducmV2LnhtbFBLAQIUABQAAAAIAIdO4kAzLwWe&#10;OwAAADkAAAAQAAAAAAAAAAEAIAAAAAsBAABkcnMvc2hhcGV4bWwueG1sUEsFBgAAAAAGAAYAWwEA&#10;ALUDAAAAAA==&#10;" path="m24638,0l32131,0,56642,26416,56642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2" o:spid="_x0000_s1026" o:spt="100" style="position:absolute;left:5995162;top:960083;height:60871;width:56642;" fillcolor="#C61F39" filled="t" stroked="f" coordsize="56642,60871" o:gfxdata="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+iKb4A&#10;AADcAAAADwAAAAAAAAABACAAAAAiAAAAZHJzL2Rvd25yZXYueG1sUEsBAhQAFAAAAAgAh07iQDMv&#10;BZ47AAAAOQAAABAAAAAAAAAAAQAgAAAADQEAAGRycy9zaGFwZXhtbC54bWxQSwUGAAAAAAYABgBb&#10;AQAAtwMAAAAA&#10;" path="m24638,0l32131,0,56642,26391,56642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3" o:spid="_x0000_s1026" o:spt="100" style="position:absolute;left:5995162;top:716535;height:60883;width:56642;" fillcolor="#C61F39" filled="t" stroked="f" coordsize="56642,60883" o:gfxdata="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7+Cb4A&#10;AADcAAAADwAAAAAAAAABACAAAAAiAAAAZHJzL2Rvd25yZXYueG1sUEsBAhQAFAAAAAgAh07iQDMv&#10;BZ47AAAAOQAAABAAAAAAAAAAAQAgAAAADQEAAGRycy9zaGFwZXhtbC54bWxQSwUGAAAAAAYABgBb&#10;AQAAtwMAAAAA&#10;" path="m24638,0l32131,0,56642,26403,56642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4" o:spid="_x0000_s1026" o:spt="100" style="position:absolute;left:6221857;top:1203605;height:60884;width:56642;" fillcolor="#C61F39" filled="t" stroked="f" coordsize="56642,60884" o:gfxdata="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m9bO8AAAA&#10;3AAAAA8AAAAAAAAAAQAgAAAAIgAAAGRycy9kb3ducmV2LnhtbFBLAQIUABQAAAAIAIdO4kAzLwWe&#10;OwAAADkAAAAQAAAAAAAAAAEAIAAAAAsBAABkcnMvc2hhcGV4bWwueG1sUEsFBgAAAAAGAAYAWwEA&#10;ALUDAAAAAA==&#10;" path="m24511,0l32004,0,56642,26416,56642,34480,32004,60884,24511,60884,0,34480,0,26416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5" o:spid="_x0000_s1026" o:spt="100" style="position:absolute;left:6221857;top:960083;height:60871;width:56642;" fillcolor="#C61F39" filled="t" stroked="f" coordsize="56642,60871" o:gfxdata="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VjpdvQAA&#10;ANwAAAAPAAAAAAAAAAEAIAAAACIAAABkcnMvZG93bnJldi54bWxQSwECFAAUAAAACACHTuJAMy8F&#10;njsAAAA5AAAAEAAAAAAAAAABACAAAAAMAQAAZHJzL3NoYXBleG1sLnhtbFBLBQYAAAAABgAGAFsB&#10;AAC2AwAAAAA=&#10;" path="m24511,0l32004,0,56642,26391,56642,34480,32004,60871,24511,60871,0,34480,0,26391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6" o:spid="_x0000_s1026" o:spt="100" style="position:absolute;left:6221857;top:716535;height:60883;width:56642;" fillcolor="#C61F39" filled="t" stroked="f" coordsize="56642,60883" o:gfxdata="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pXZG/&#10;AAAA3AAAAA8AAAAAAAAAAQAgAAAAIgAAAGRycy9kb3ducmV2LnhtbFBLAQIUABQAAAAIAIdO4kAz&#10;LwWeOwAAADkAAAAQAAAAAAAAAAEAIAAAAA4BAABkcnMvc2hhcGV4bWwueG1sUEsFBgAAAAAGAAYA&#10;WwEAALgDAAAAAA==&#10;" path="m24511,0l32004,0,56642,26403,56642,34480,32004,60883,24511,60883,0,34480,0,26403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7" o:spid="_x0000_s1026" o:spt="100" style="position:absolute;left:6448425;top:1203605;height:60884;width:56769;" fillcolor="#C61F39" filled="t" stroked="f" coordsize="56769,60884" o:gfxdata="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nk774A&#10;AADcAAAADwAAAAAAAAABACAAAAAiAAAAZHJzL2Rvd25yZXYueG1sUEsBAhQAFAAAAAgAh07iQDMv&#10;BZ47AAAAOQAAABAAAAAAAAAAAQAgAAAADQEAAGRycy9zaGFwZXhtbC54bWxQSwUGAAAAAAYABgBb&#10;AQAAtwMAAAAA&#10;" path="m24638,0l32131,0,56769,26416,56769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8" o:spid="_x0000_s1026" o:spt="100" style="position:absolute;left:6448425;top:960083;height:60871;width:56769;" fillcolor="#C61F39" filled="t" stroked="f" coordsize="56769,60871" o:gfxdata="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Wd25vQAA&#10;ANwAAAAPAAAAAAAAAAEAIAAAACIAAABkcnMvZG93bnJldi54bWxQSwECFAAUAAAACACHTuJAMy8F&#10;njsAAAA5AAAAEAAAAAAAAAABACAAAAAMAQAAZHJzL3NoYXBleG1sLnhtbFBLBQYAAAAABgAGAFsB&#10;AAC2AwAAAAA=&#10;" path="m24638,0l32131,0,56769,26391,56769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499" o:spid="_x0000_s1026" o:spt="100" style="position:absolute;left:6448425;top:716535;height:60883;width:56769;" fillcolor="#C61F39" filled="t" stroked="f" coordsize="56769,60883" o:gfxdata="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McMSvQAA&#10;ANwAAAAPAAAAAAAAAAEAIAAAACIAAABkcnMvZG93bnJldi54bWxQSwECFAAUAAAACACHTuJAMy8F&#10;njsAAAA5AAAAEAAAAAAAAAABACAAAAAMAQAAZHJzL3NoYXBleG1sLnhtbFBLBQYAAAAABgAGAFsB&#10;AAC2AwAAAAA=&#10;" path="m24638,0l32131,0,56769,26403,56769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0" o:spid="_x0000_s1026" o:spt="100" style="position:absolute;left:6675120;top:1203605;height:60884;width:56642;" fillcolor="#C61F39" filled="t" stroked="f" coordsize="56642,60884" o:gfxdata="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tmmqugAAANwA&#10;AAAPAAAAAAAAAAEAIAAAACIAAABkcnMvZG93bnJldi54bWxQSwECFAAUAAAACACHTuJAMy8FnjsA&#10;AAA5AAAAEAAAAAAAAAABACAAAAAJAQAAZHJzL3NoYXBleG1sLnhtbFBLBQYAAAAABgAGAFsBAACz&#10;AwAAAAA=&#10;" path="m24638,0l32131,0,56642,26416,56642,34480,32131,60884,24638,60884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1" o:spid="_x0000_s1026" o:spt="100" style="position:absolute;left:6675120;top:960083;height:60871;width:56642;" fillcolor="#C61F39" filled="t" stroked="f" coordsize="56642,60871" o:gfxdata="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qZEvQAA&#10;ANwAAAAPAAAAAAAAAAEAIAAAACIAAABkcnMvZG93bnJldi54bWxQSwECFAAUAAAACACHTuJAMy8F&#10;njsAAAA5AAAAEAAAAAAAAAABACAAAAAMAQAAZHJzL3NoYXBleG1sLnhtbFBLBQYAAAAABgAGAFsB&#10;AAC2AwAAAAA=&#10;" path="m24638,0l32131,0,56642,26391,56642,34480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2" o:spid="_x0000_s1026" o:spt="100" style="position:absolute;left:6675120;top:716535;height:60883;width:56642;" fillcolor="#C61F39" filled="t" stroked="f" coordsize="56642,60883" o:gfxdata="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nBiL4A&#10;AADcAAAADwAAAAAAAAABACAAAAAiAAAAZHJzL2Rvd25yZXYueG1sUEsBAhQAFAAAAAgAh07iQDMv&#10;BZ47AAAAOQAAABAAAAAAAAAAAQAgAAAADQEAAGRycy9zaGFwZXhtbC54bWxQSwUGAAAAAAYABgBb&#10;AQAAtwMAAAAA&#10;" path="m24638,0l32131,0,56642,26403,56642,34480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3" o:spid="_x0000_s1026" o:spt="100" style="position:absolute;left:6901815;top:1203605;height:60884;width:56642;" fillcolor="#C61F39" filled="t" stroked="f" coordsize="56642,60884" o:gfxdata="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k9928AAAA&#10;3AAAAA8AAAAAAAAAAQAgAAAAIgAAAGRycy9kb3ducmV2LnhtbFBLAQIUABQAAAAIAIdO4kAzLwWe&#10;OwAAADkAAAAQAAAAAAAAAAEAIAAAAAsBAABkcnMvc2hhcGV4bWwueG1sUEsFBgAAAAAGAAYAWwEA&#10;ALUDAAAAAA==&#10;" path="m24511,0l32131,0,56642,26416,56642,34480,32131,60884,24511,60884,0,34480,0,26416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4" o:spid="_x0000_s1026" o:spt="100" style="position:absolute;left:6901815;top:960083;height:60871;width:56642;" fillcolor="#C61F39" filled="t" stroked="f" coordsize="56642,60871" o:gfxdata="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8QXcvQAA&#10;ANwAAAAPAAAAAAAAAAEAIAAAACIAAABkcnMvZG93bnJldi54bWxQSwECFAAUAAAACACHTuJAMy8F&#10;njsAAAA5AAAAEAAAAAAAAAABACAAAAAMAQAAZHJzL3NoYXBleG1sLnhtbFBLBQYAAAAABgAGAFsB&#10;AAC2AwAAAAA=&#10;" path="m24511,0l32131,0,56642,26391,56642,34480,32131,60871,24511,60871,0,34480,0,26391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5" o:spid="_x0000_s1026" o:spt="100" style="position:absolute;left:6901815;top:716535;height:60883;width:56642;" fillcolor="#C61F39" filled="t" stroked="f" coordsize="56642,60883" o:gfxdata="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BZ/L4A&#10;AADcAAAADwAAAAAAAAABACAAAAAiAAAAZHJzL2Rvd25yZXYueG1sUEsBAhQAFAAAAAgAh07iQDMv&#10;BZ47AAAAOQAAABAAAAAAAAAAAQAgAAAADQEAAGRycy9zaGFwZXhtbC54bWxQSwUGAAAAAAYABgBb&#10;AQAAtwMAAAAA&#10;" path="m24511,0l32131,0,56642,26403,56642,34480,32131,60883,24511,60883,0,34480,0,26403,24511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6" o:spid="_x0000_s1026" o:spt="100" style="position:absolute;left:7128383;top:1203605;height:58941;width:53975;" fillcolor="#C61F39" filled="t" stroked="f" coordsize="53975,58941" o:gfxdata="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tGBEb4A&#10;AADcAAAADwAAAAAAAAABACAAAAAiAAAAZHJzL2Rvd25yZXYueG1sUEsBAhQAFAAAAAgAh07iQDMv&#10;BZ47AAAAOQAAABAAAAAAAAAAAQAgAAAADQEAAGRycy9zaGFwZXhtbC54bWxQSwUGAAAAAAYABgBb&#10;AQAAtwMAAAAA&#10;" path="m24638,0l32131,0,53975,17348,53975,43523,38481,58941,18415,58941,0,34480,0,26416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7" o:spid="_x0000_s1026" o:spt="100" style="position:absolute;left:7128383;top:960083;height:60871;width:53975;" fillcolor="#C61F39" filled="t" stroked="f" coordsize="53975,60871" o:gfxdata="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VpR274A&#10;AADcAAAADwAAAAAAAAABACAAAAAiAAAAZHJzL2Rvd25yZXYueG1sUEsBAhQAFAAAAAgAh07iQDMv&#10;BZ47AAAAOQAAABAAAAAAAAAAAQAgAAAADQEAAGRycy9zaGFwZXhtbC54bWxQSwUGAAAAAAYABgBb&#10;AQAAtwMAAAAA&#10;" path="m24638,0l32131,0,53975,17335,53975,43523,32131,60871,24638,60871,0,34480,0,26391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508" o:spid="_x0000_s1026" o:spt="100" style="position:absolute;left:7128383;top:716535;height:60883;width:53975;" fillcolor="#C61F39" filled="t" stroked="f" coordsize="53975,60883" o:gfxdata="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Sx1brsAAADc&#10;AAAADwAAAAAAAAABACAAAAAiAAAAZHJzL2Rvd25yZXYueG1sUEsBAhQAFAAAAAgAh07iQDMvBZ47&#10;AAAAOQAAABAAAAAAAAAAAQAgAAAACgEAAGRycy9zaGFwZXhtbC54bWxQSwUGAAAAAAYABgBbAQAA&#10;tAMAAAAA&#10;" path="m24638,0l32131,0,53975,17348,53975,43523,32131,60883,24638,60883,0,34480,0,26403,24638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510" o:spid="_x0000_s1026" o:spt="1" style="position:absolute;left:914705;top:0;height:189937;width:42144;" filled="f" stroked="f" coordsize="21600,21600" o:gfxdata="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M9ED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0D35F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3D3918A3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16E1DDAB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48AFF658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61922B45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6CA1168B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70CBA627">
      <w:pPr>
        <w:spacing w:after="0" w:line="259" w:lineRule="auto"/>
        <w:ind w:left="437" w:firstLine="0"/>
        <w:jc w:val="center"/>
        <w:rPr>
          <w:rFonts w:hint="default" w:ascii="Times New Roman" w:hAnsi="Times New Roman" w:cs="Times New Roman"/>
          <w:b/>
          <w:bCs/>
          <w:sz w:val="32"/>
        </w:rPr>
      </w:pPr>
      <w:r>
        <w:rPr>
          <w:rFonts w:hint="default" w:ascii="Times New Roman" w:hAnsi="Times New Roman" w:cs="Times New Roman"/>
          <w:b/>
          <w:bCs/>
          <w:sz w:val="32"/>
        </w:rPr>
        <w:t>Indicadores</w:t>
      </w:r>
    </w:p>
    <w:p w14:paraId="3DF9315A">
      <w:pPr>
        <w:spacing w:after="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Fecha límite: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14/04/2025</w:t>
      </w:r>
    </w:p>
    <w:p w14:paraId="6FF2D889">
      <w:pPr>
        <w:spacing w:after="0" w:line="259" w:lineRule="auto"/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Evaluación: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Cada ejercicio será calificado según: </w:t>
      </w:r>
    </w:p>
    <w:p w14:paraId="5F43D883">
      <w:pPr>
        <w:numPr>
          <w:ilvl w:val="0"/>
          <w:numId w:val="4"/>
        </w:numPr>
        <w:spacing w:after="0" w:line="259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Redacción o planeamiento del problema (20%)</w:t>
      </w:r>
    </w:p>
    <w:p w14:paraId="447C357B">
      <w:pPr>
        <w:numPr>
          <w:ilvl w:val="0"/>
          <w:numId w:val="4"/>
        </w:numPr>
        <w:spacing w:after="0" w:line="259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Correcto funcionamiento del código (70%).</w:t>
      </w:r>
    </w:p>
    <w:p w14:paraId="22A16BC1">
      <w:pPr>
        <w:numPr>
          <w:ilvl w:val="0"/>
          <w:numId w:val="4"/>
        </w:numPr>
        <w:spacing w:after="0" w:line="259" w:lineRule="auto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Documentación, comentarios, especificaciones del código (10%).</w:t>
      </w:r>
    </w:p>
    <w:sectPr>
      <w:pgSz w:w="12240" w:h="15840"/>
      <w:pgMar w:top="1539" w:right="219" w:bottom="3517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default"/>
    <w:sig w:usb0="A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580A6">
    <w:pPr>
      <w:pStyle w:val="9"/>
    </w:pPr>
    <w: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8114665</wp:posOffset>
              </wp:positionV>
              <wp:extent cx="7772400" cy="1943100"/>
              <wp:effectExtent l="0" t="0" r="0" b="0"/>
              <wp:wrapTopAndBottom/>
              <wp:docPr id="27" name="Group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943100"/>
                        <a:chOff x="0" y="0"/>
                        <a:chExt cx="7772273" cy="1943354"/>
                      </a:xfrm>
                    </wpg:grpSpPr>
                    <wps:wsp>
                      <wps:cNvPr id="28" name="Shape 2379"/>
                      <wps:cNvSpPr/>
                      <wps:spPr>
                        <a:xfrm>
                          <a:off x="0" y="1486152"/>
                          <a:ext cx="7771892" cy="4572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1892" h="457202">
                              <a:moveTo>
                                <a:pt x="0" y="0"/>
                              </a:moveTo>
                              <a:lnTo>
                                <a:pt x="7771892" y="0"/>
                              </a:lnTo>
                              <a:lnTo>
                                <a:pt x="7771892" y="457202"/>
                              </a:lnTo>
                              <a:lnTo>
                                <a:pt x="0" y="4572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486"/>
                      <wps:cNvSpPr/>
                      <wps:spPr>
                        <a:xfrm>
                          <a:off x="6232337" y="428498"/>
                          <a:ext cx="1539936" cy="15148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39936" h="1514856">
                              <a:moveTo>
                                <a:pt x="1539936" y="0"/>
                              </a:moveTo>
                              <a:lnTo>
                                <a:pt x="1539936" y="688125"/>
                              </a:lnTo>
                              <a:lnTo>
                                <a:pt x="1535619" y="688455"/>
                              </a:lnTo>
                              <a:lnTo>
                                <a:pt x="1487867" y="694602"/>
                              </a:lnTo>
                              <a:lnTo>
                                <a:pt x="1440749" y="703085"/>
                              </a:lnTo>
                              <a:lnTo>
                                <a:pt x="1394521" y="713880"/>
                              </a:lnTo>
                              <a:lnTo>
                                <a:pt x="1349056" y="726923"/>
                              </a:lnTo>
                              <a:lnTo>
                                <a:pt x="1304351" y="742150"/>
                              </a:lnTo>
                              <a:lnTo>
                                <a:pt x="1260663" y="759499"/>
                              </a:lnTo>
                              <a:lnTo>
                                <a:pt x="1217992" y="778917"/>
                              </a:lnTo>
                              <a:lnTo>
                                <a:pt x="1176208" y="800367"/>
                              </a:lnTo>
                              <a:lnTo>
                                <a:pt x="1135569" y="823761"/>
                              </a:lnTo>
                              <a:lnTo>
                                <a:pt x="1096198" y="849059"/>
                              </a:lnTo>
                              <a:lnTo>
                                <a:pt x="1057845" y="876198"/>
                              </a:lnTo>
                              <a:lnTo>
                                <a:pt x="1020760" y="905129"/>
                              </a:lnTo>
                              <a:lnTo>
                                <a:pt x="984946" y="935787"/>
                              </a:lnTo>
                              <a:lnTo>
                                <a:pt x="950530" y="968122"/>
                              </a:lnTo>
                              <a:lnTo>
                                <a:pt x="917509" y="1002068"/>
                              </a:lnTo>
                              <a:lnTo>
                                <a:pt x="886013" y="1037578"/>
                              </a:lnTo>
                              <a:lnTo>
                                <a:pt x="855914" y="1074598"/>
                              </a:lnTo>
                              <a:lnTo>
                                <a:pt x="827339" y="1113054"/>
                              </a:lnTo>
                              <a:lnTo>
                                <a:pt x="800416" y="1152894"/>
                              </a:lnTo>
                              <a:lnTo>
                                <a:pt x="775270" y="1194080"/>
                              </a:lnTo>
                              <a:lnTo>
                                <a:pt x="751647" y="1236523"/>
                              </a:lnTo>
                              <a:lnTo>
                                <a:pt x="729931" y="1280199"/>
                              </a:lnTo>
                              <a:lnTo>
                                <a:pt x="709992" y="1325029"/>
                              </a:lnTo>
                              <a:lnTo>
                                <a:pt x="691957" y="1370953"/>
                              </a:lnTo>
                              <a:lnTo>
                                <a:pt x="675829" y="1417940"/>
                              </a:lnTo>
                              <a:lnTo>
                                <a:pt x="661605" y="1465911"/>
                              </a:lnTo>
                              <a:lnTo>
                                <a:pt x="649539" y="1514814"/>
                              </a:lnTo>
                              <a:lnTo>
                                <a:pt x="649531" y="1514856"/>
                              </a:lnTo>
                              <a:lnTo>
                                <a:pt x="0" y="1514856"/>
                              </a:lnTo>
                              <a:lnTo>
                                <a:pt x="696" y="1509203"/>
                              </a:lnTo>
                              <a:lnTo>
                                <a:pt x="8443" y="1458120"/>
                              </a:lnTo>
                              <a:lnTo>
                                <a:pt x="17587" y="1407537"/>
                              </a:lnTo>
                              <a:lnTo>
                                <a:pt x="28001" y="1357478"/>
                              </a:lnTo>
                              <a:lnTo>
                                <a:pt x="39685" y="1307948"/>
                              </a:lnTo>
                              <a:lnTo>
                                <a:pt x="52639" y="1259002"/>
                              </a:lnTo>
                              <a:lnTo>
                                <a:pt x="66990" y="1210628"/>
                              </a:lnTo>
                              <a:lnTo>
                                <a:pt x="82485" y="1162876"/>
                              </a:lnTo>
                              <a:lnTo>
                                <a:pt x="99248" y="1115746"/>
                              </a:lnTo>
                              <a:lnTo>
                                <a:pt x="117155" y="1069277"/>
                              </a:lnTo>
                              <a:lnTo>
                                <a:pt x="136205" y="1023468"/>
                              </a:lnTo>
                              <a:lnTo>
                                <a:pt x="156525" y="978371"/>
                              </a:lnTo>
                              <a:lnTo>
                                <a:pt x="177861" y="933984"/>
                              </a:lnTo>
                              <a:lnTo>
                                <a:pt x="200467" y="890334"/>
                              </a:lnTo>
                              <a:lnTo>
                                <a:pt x="224089" y="847458"/>
                              </a:lnTo>
                              <a:lnTo>
                                <a:pt x="248727" y="805358"/>
                              </a:lnTo>
                              <a:lnTo>
                                <a:pt x="274508" y="764070"/>
                              </a:lnTo>
                              <a:lnTo>
                                <a:pt x="301306" y="723609"/>
                              </a:lnTo>
                              <a:lnTo>
                                <a:pt x="329119" y="683997"/>
                              </a:lnTo>
                              <a:lnTo>
                                <a:pt x="357947" y="645262"/>
                              </a:lnTo>
                              <a:lnTo>
                                <a:pt x="387666" y="607416"/>
                              </a:lnTo>
                              <a:lnTo>
                                <a:pt x="418399" y="570497"/>
                              </a:lnTo>
                              <a:lnTo>
                                <a:pt x="450022" y="534505"/>
                              </a:lnTo>
                              <a:lnTo>
                                <a:pt x="482661" y="499479"/>
                              </a:lnTo>
                              <a:lnTo>
                                <a:pt x="516062" y="465430"/>
                              </a:lnTo>
                              <a:lnTo>
                                <a:pt x="550480" y="432397"/>
                              </a:lnTo>
                              <a:lnTo>
                                <a:pt x="585658" y="400380"/>
                              </a:lnTo>
                              <a:lnTo>
                                <a:pt x="621726" y="369418"/>
                              </a:lnTo>
                              <a:lnTo>
                                <a:pt x="658557" y="339522"/>
                              </a:lnTo>
                              <a:lnTo>
                                <a:pt x="696148" y="310718"/>
                              </a:lnTo>
                              <a:lnTo>
                                <a:pt x="734630" y="283032"/>
                              </a:lnTo>
                              <a:lnTo>
                                <a:pt x="773745" y="256477"/>
                              </a:lnTo>
                              <a:lnTo>
                                <a:pt x="813623" y="231140"/>
                              </a:lnTo>
                              <a:lnTo>
                                <a:pt x="854263" y="206884"/>
                              </a:lnTo>
                              <a:lnTo>
                                <a:pt x="895538" y="183897"/>
                              </a:lnTo>
                              <a:lnTo>
                                <a:pt x="937448" y="162052"/>
                              </a:lnTo>
                              <a:lnTo>
                                <a:pt x="980120" y="141478"/>
                              </a:lnTo>
                              <a:lnTo>
                                <a:pt x="1023300" y="122301"/>
                              </a:lnTo>
                              <a:lnTo>
                                <a:pt x="1067116" y="104267"/>
                              </a:lnTo>
                              <a:lnTo>
                                <a:pt x="1111566" y="87630"/>
                              </a:lnTo>
                              <a:lnTo>
                                <a:pt x="1156523" y="72264"/>
                              </a:lnTo>
                              <a:lnTo>
                                <a:pt x="1202117" y="58293"/>
                              </a:lnTo>
                              <a:lnTo>
                                <a:pt x="1248091" y="45720"/>
                              </a:lnTo>
                              <a:lnTo>
                                <a:pt x="1294699" y="34544"/>
                              </a:lnTo>
                              <a:lnTo>
                                <a:pt x="1341817" y="24765"/>
                              </a:lnTo>
                              <a:lnTo>
                                <a:pt x="1389314" y="16383"/>
                              </a:lnTo>
                              <a:lnTo>
                                <a:pt x="1437194" y="9525"/>
                              </a:lnTo>
                              <a:lnTo>
                                <a:pt x="1485581" y="4191"/>
                              </a:lnTo>
                              <a:lnTo>
                                <a:pt x="153993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97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487"/>
                      <wps:cNvSpPr/>
                      <wps:spPr>
                        <a:xfrm>
                          <a:off x="309372" y="835102"/>
                          <a:ext cx="363245" cy="390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3245" h="390309">
                              <a:moveTo>
                                <a:pt x="181635" y="0"/>
                              </a:moveTo>
                              <a:lnTo>
                                <a:pt x="229895" y="6972"/>
                              </a:lnTo>
                              <a:lnTo>
                                <a:pt x="273291" y="26657"/>
                              </a:lnTo>
                              <a:lnTo>
                                <a:pt x="310045" y="57162"/>
                              </a:lnTo>
                              <a:lnTo>
                                <a:pt x="338442" y="96672"/>
                              </a:lnTo>
                              <a:lnTo>
                                <a:pt x="356756" y="143281"/>
                              </a:lnTo>
                              <a:lnTo>
                                <a:pt x="363245" y="195161"/>
                              </a:lnTo>
                              <a:lnTo>
                                <a:pt x="356756" y="247053"/>
                              </a:lnTo>
                              <a:lnTo>
                                <a:pt x="338442" y="293662"/>
                              </a:lnTo>
                              <a:lnTo>
                                <a:pt x="310045" y="333159"/>
                              </a:lnTo>
                              <a:lnTo>
                                <a:pt x="273291" y="363677"/>
                              </a:lnTo>
                              <a:lnTo>
                                <a:pt x="229895" y="383349"/>
                              </a:lnTo>
                              <a:lnTo>
                                <a:pt x="181635" y="390309"/>
                              </a:lnTo>
                              <a:lnTo>
                                <a:pt x="133350" y="383349"/>
                              </a:lnTo>
                              <a:lnTo>
                                <a:pt x="89954" y="363677"/>
                              </a:lnTo>
                              <a:lnTo>
                                <a:pt x="53200" y="333159"/>
                              </a:lnTo>
                              <a:lnTo>
                                <a:pt x="24790" y="293662"/>
                              </a:lnTo>
                              <a:lnTo>
                                <a:pt x="6477" y="247053"/>
                              </a:lnTo>
                              <a:lnTo>
                                <a:pt x="0" y="195161"/>
                              </a:lnTo>
                              <a:lnTo>
                                <a:pt x="6477" y="143281"/>
                              </a:lnTo>
                              <a:lnTo>
                                <a:pt x="24790" y="96672"/>
                              </a:lnTo>
                              <a:lnTo>
                                <a:pt x="53200" y="57162"/>
                              </a:lnTo>
                              <a:lnTo>
                                <a:pt x="89954" y="26657"/>
                              </a:lnTo>
                              <a:lnTo>
                                <a:pt x="133350" y="6972"/>
                              </a:lnTo>
                              <a:lnTo>
                                <a:pt x="1816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488"/>
                      <wps:cNvSpPr/>
                      <wps:spPr>
                        <a:xfrm>
                          <a:off x="5768467" y="1203605"/>
                          <a:ext cx="56769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84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416"/>
                              </a:lnTo>
                              <a:lnTo>
                                <a:pt x="56769" y="34480"/>
                              </a:lnTo>
                              <a:lnTo>
                                <a:pt x="32131" y="60884"/>
                              </a:lnTo>
                              <a:lnTo>
                                <a:pt x="24638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489"/>
                      <wps:cNvSpPr/>
                      <wps:spPr>
                        <a:xfrm>
                          <a:off x="5768467" y="960083"/>
                          <a:ext cx="56769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391"/>
                              </a:lnTo>
                              <a:lnTo>
                                <a:pt x="56769" y="34480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" name="Shape 490"/>
                      <wps:cNvSpPr/>
                      <wps:spPr>
                        <a:xfrm>
                          <a:off x="5768467" y="716535"/>
                          <a:ext cx="56769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403"/>
                              </a:lnTo>
                              <a:lnTo>
                                <a:pt x="56769" y="34480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491"/>
                      <wps:cNvSpPr/>
                      <wps:spPr>
                        <a:xfrm>
                          <a:off x="5995162" y="1203605"/>
                          <a:ext cx="56642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4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16"/>
                              </a:lnTo>
                              <a:lnTo>
                                <a:pt x="56642" y="34480"/>
                              </a:lnTo>
                              <a:lnTo>
                                <a:pt x="32131" y="60884"/>
                              </a:lnTo>
                              <a:lnTo>
                                <a:pt x="24638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492"/>
                      <wps:cNvSpPr/>
                      <wps:spPr>
                        <a:xfrm>
                          <a:off x="5995162" y="960083"/>
                          <a:ext cx="56642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391"/>
                              </a:lnTo>
                              <a:lnTo>
                                <a:pt x="56642" y="34480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493"/>
                      <wps:cNvSpPr/>
                      <wps:spPr>
                        <a:xfrm>
                          <a:off x="5995162" y="716535"/>
                          <a:ext cx="56642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03"/>
                              </a:lnTo>
                              <a:lnTo>
                                <a:pt x="56642" y="34480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" name="Shape 494"/>
                      <wps:cNvSpPr/>
                      <wps:spPr>
                        <a:xfrm>
                          <a:off x="6221857" y="1203605"/>
                          <a:ext cx="56642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4">
                              <a:moveTo>
                                <a:pt x="24511" y="0"/>
                              </a:moveTo>
                              <a:lnTo>
                                <a:pt x="32004" y="0"/>
                              </a:lnTo>
                              <a:lnTo>
                                <a:pt x="56642" y="26416"/>
                              </a:lnTo>
                              <a:lnTo>
                                <a:pt x="56642" y="34480"/>
                              </a:lnTo>
                              <a:lnTo>
                                <a:pt x="32004" y="60884"/>
                              </a:lnTo>
                              <a:lnTo>
                                <a:pt x="24511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495"/>
                      <wps:cNvSpPr/>
                      <wps:spPr>
                        <a:xfrm>
                          <a:off x="6221857" y="960083"/>
                          <a:ext cx="56642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71">
                              <a:moveTo>
                                <a:pt x="24511" y="0"/>
                              </a:moveTo>
                              <a:lnTo>
                                <a:pt x="32004" y="0"/>
                              </a:lnTo>
                              <a:lnTo>
                                <a:pt x="56642" y="26391"/>
                              </a:lnTo>
                              <a:lnTo>
                                <a:pt x="56642" y="34480"/>
                              </a:lnTo>
                              <a:lnTo>
                                <a:pt x="32004" y="60871"/>
                              </a:lnTo>
                              <a:lnTo>
                                <a:pt x="24511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496"/>
                      <wps:cNvSpPr/>
                      <wps:spPr>
                        <a:xfrm>
                          <a:off x="6221857" y="716535"/>
                          <a:ext cx="56642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3">
                              <a:moveTo>
                                <a:pt x="24511" y="0"/>
                              </a:moveTo>
                              <a:lnTo>
                                <a:pt x="32004" y="0"/>
                              </a:lnTo>
                              <a:lnTo>
                                <a:pt x="56642" y="26403"/>
                              </a:lnTo>
                              <a:lnTo>
                                <a:pt x="56642" y="34480"/>
                              </a:lnTo>
                              <a:lnTo>
                                <a:pt x="32004" y="60883"/>
                              </a:lnTo>
                              <a:lnTo>
                                <a:pt x="24511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97"/>
                      <wps:cNvSpPr/>
                      <wps:spPr>
                        <a:xfrm>
                          <a:off x="6448425" y="1203605"/>
                          <a:ext cx="56769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84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416"/>
                              </a:lnTo>
                              <a:lnTo>
                                <a:pt x="56769" y="34480"/>
                              </a:lnTo>
                              <a:lnTo>
                                <a:pt x="32131" y="60884"/>
                              </a:lnTo>
                              <a:lnTo>
                                <a:pt x="24638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" name="Shape 498"/>
                      <wps:cNvSpPr/>
                      <wps:spPr>
                        <a:xfrm>
                          <a:off x="6448425" y="960083"/>
                          <a:ext cx="56769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391"/>
                              </a:lnTo>
                              <a:lnTo>
                                <a:pt x="56769" y="34480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499"/>
                      <wps:cNvSpPr/>
                      <wps:spPr>
                        <a:xfrm>
                          <a:off x="6448425" y="716535"/>
                          <a:ext cx="56769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69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769" y="26403"/>
                              </a:lnTo>
                              <a:lnTo>
                                <a:pt x="56769" y="34480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" name="Shape 500"/>
                      <wps:cNvSpPr/>
                      <wps:spPr>
                        <a:xfrm>
                          <a:off x="6675120" y="1203605"/>
                          <a:ext cx="56642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4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16"/>
                              </a:lnTo>
                              <a:lnTo>
                                <a:pt x="56642" y="34480"/>
                              </a:lnTo>
                              <a:lnTo>
                                <a:pt x="32131" y="60884"/>
                              </a:lnTo>
                              <a:lnTo>
                                <a:pt x="24638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501"/>
                      <wps:cNvSpPr/>
                      <wps:spPr>
                        <a:xfrm>
                          <a:off x="6675120" y="960083"/>
                          <a:ext cx="56642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391"/>
                              </a:lnTo>
                              <a:lnTo>
                                <a:pt x="56642" y="34480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502"/>
                      <wps:cNvSpPr/>
                      <wps:spPr>
                        <a:xfrm>
                          <a:off x="6675120" y="716535"/>
                          <a:ext cx="56642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03"/>
                              </a:lnTo>
                              <a:lnTo>
                                <a:pt x="56642" y="34480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503"/>
                      <wps:cNvSpPr/>
                      <wps:spPr>
                        <a:xfrm>
                          <a:off x="6901815" y="1203605"/>
                          <a:ext cx="56642" cy="608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4">
                              <a:moveTo>
                                <a:pt x="24511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16"/>
                              </a:lnTo>
                              <a:lnTo>
                                <a:pt x="56642" y="34480"/>
                              </a:lnTo>
                              <a:lnTo>
                                <a:pt x="32131" y="60884"/>
                              </a:lnTo>
                              <a:lnTo>
                                <a:pt x="24511" y="60884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504"/>
                      <wps:cNvSpPr/>
                      <wps:spPr>
                        <a:xfrm>
                          <a:off x="6901815" y="960083"/>
                          <a:ext cx="56642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71">
                              <a:moveTo>
                                <a:pt x="24511" y="0"/>
                              </a:moveTo>
                              <a:lnTo>
                                <a:pt x="32131" y="0"/>
                              </a:lnTo>
                              <a:lnTo>
                                <a:pt x="56642" y="26391"/>
                              </a:lnTo>
                              <a:lnTo>
                                <a:pt x="56642" y="34480"/>
                              </a:lnTo>
                              <a:lnTo>
                                <a:pt x="32131" y="60871"/>
                              </a:lnTo>
                              <a:lnTo>
                                <a:pt x="24511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505"/>
                      <wps:cNvSpPr/>
                      <wps:spPr>
                        <a:xfrm>
                          <a:off x="6901815" y="716535"/>
                          <a:ext cx="56642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642" h="60883">
                              <a:moveTo>
                                <a:pt x="24511" y="0"/>
                              </a:moveTo>
                              <a:lnTo>
                                <a:pt x="32131" y="0"/>
                              </a:lnTo>
                              <a:lnTo>
                                <a:pt x="56642" y="26403"/>
                              </a:lnTo>
                              <a:lnTo>
                                <a:pt x="56642" y="34480"/>
                              </a:lnTo>
                              <a:lnTo>
                                <a:pt x="32131" y="60883"/>
                              </a:lnTo>
                              <a:lnTo>
                                <a:pt x="24511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5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506"/>
                      <wps:cNvSpPr/>
                      <wps:spPr>
                        <a:xfrm>
                          <a:off x="7128383" y="1203605"/>
                          <a:ext cx="53975" cy="589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5894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3975" y="17348"/>
                              </a:lnTo>
                              <a:lnTo>
                                <a:pt x="53975" y="43523"/>
                              </a:lnTo>
                              <a:lnTo>
                                <a:pt x="38481" y="58941"/>
                              </a:lnTo>
                              <a:lnTo>
                                <a:pt x="18415" y="58941"/>
                              </a:lnTo>
                              <a:lnTo>
                                <a:pt x="0" y="34480"/>
                              </a:lnTo>
                              <a:lnTo>
                                <a:pt x="0" y="26416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" name="Shape 507"/>
                      <wps:cNvSpPr/>
                      <wps:spPr>
                        <a:xfrm>
                          <a:off x="7128383" y="960083"/>
                          <a:ext cx="53975" cy="6087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60871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3975" y="17335"/>
                              </a:lnTo>
                              <a:lnTo>
                                <a:pt x="53975" y="43523"/>
                              </a:lnTo>
                              <a:lnTo>
                                <a:pt x="32131" y="60871"/>
                              </a:lnTo>
                              <a:lnTo>
                                <a:pt x="24638" y="60871"/>
                              </a:lnTo>
                              <a:lnTo>
                                <a:pt x="0" y="34480"/>
                              </a:lnTo>
                              <a:lnTo>
                                <a:pt x="0" y="26391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08"/>
                      <wps:cNvSpPr/>
                      <wps:spPr>
                        <a:xfrm>
                          <a:off x="7128383" y="716535"/>
                          <a:ext cx="53975" cy="608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60883">
                              <a:moveTo>
                                <a:pt x="24638" y="0"/>
                              </a:moveTo>
                              <a:lnTo>
                                <a:pt x="32131" y="0"/>
                              </a:lnTo>
                              <a:lnTo>
                                <a:pt x="53975" y="17348"/>
                              </a:lnTo>
                              <a:lnTo>
                                <a:pt x="53975" y="43523"/>
                              </a:lnTo>
                              <a:lnTo>
                                <a:pt x="32131" y="60883"/>
                              </a:lnTo>
                              <a:lnTo>
                                <a:pt x="24638" y="60883"/>
                              </a:lnTo>
                              <a:lnTo>
                                <a:pt x="0" y="34480"/>
                              </a:lnTo>
                              <a:lnTo>
                                <a:pt x="0" y="26403"/>
                              </a:lnTo>
                              <a:lnTo>
                                <a:pt x="246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61F3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" name="Rectangle 510"/>
                      <wps:cNvSpPr/>
                      <wps:spPr>
                        <a:xfrm>
                          <a:off x="914705" y="0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AC5518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638.95pt;height:153pt;width:612pt;mso-position-horizontal-relative:page;mso-position-vertical-relative:page;mso-wrap-distance-bottom:0pt;mso-wrap-distance-top:0pt;z-index:251664384;mso-width-relative:page;mso-height-relative:page;" coordsize="7772273,1943354" o:gfxdata="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">
              <o:lock v:ext="edit" aspectratio="f"/>
              <v:shape id="Shape 2379" o:spid="_x0000_s1026" o:spt="100" style="position:absolute;left:0;top:1486152;height:457202;width:7771892;" fillcolor="#C61F39" filled="t" stroked="f" coordsize="7771892,457202" o:gfxdata="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rgJPugAAANsA&#10;AAAPAAAAAAAAAAEAIAAAACIAAABkcnMvZG93bnJldi54bWxQSwECFAAUAAAACACHTuJAMy8FnjsA&#10;AAA5AAAAEAAAAAAAAAABACAAAAAJAQAAZHJzL3NoYXBleG1sLnhtbFBLBQYAAAAABgAGAFsBAACz&#10;AwAAAAA=&#10;" path="m0,0l7771892,0,7771892,457202,0,457202,0,0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86" o:spid="_x0000_s1026" o:spt="100" style="position:absolute;left:6232337;top:428498;height:1514856;width:1539936;" fillcolor="#003978" filled="t" stroked="f" coordsize="1539936,1514856" o:gfxdata="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abZcvQAA&#10;ANsAAAAPAAAAAAAAAAEAIAAAACIAAABkcnMvZG93bnJldi54bWxQSwECFAAUAAAACACHTuJAMy8F&#10;njsAAAA5AAAAEAAAAAAAAAABACAAAAAMAQAAZHJzL3NoYXBleG1sLnhtbFBLBQYAAAAABgAGAFsB&#10;AAC2AwAAAAA=&#10;" path="m1539936,0l1539936,688125,1535619,688455,1487867,694602,1440749,703085,1394521,713880,1349056,726923,1304351,742150,1260663,759499,1217992,778917,1176208,800367,1135569,823761,1096198,849059,1057845,876198,1020760,905129,984946,935787,950530,968122,917509,1002068,886013,1037578,855914,1074598,827339,1113054,800416,1152894,775270,1194080,751647,1236523,729931,1280199,709992,1325029,691957,1370953,675829,1417940,661605,1465911,649539,1514814,649531,1514856,0,1514856,696,1509203,8443,1458120,17587,1407537,28001,1357478,39685,1307948,52639,1259002,66990,1210628,82485,1162876,99248,1115746,117155,1069277,136205,1023468,156525,978371,177861,933984,200467,890334,224089,847458,248727,805358,274508,764070,301306,723609,329119,683997,357947,645262,387666,607416,418399,570497,450022,534505,482661,499479,516062,465430,550480,432397,585658,400380,621726,369418,658557,339522,696148,310718,734630,283032,773745,256477,813623,231140,854263,206884,895538,183897,937448,162052,980120,141478,1023300,122301,1067116,104267,1111566,87630,1156523,72264,1202117,58293,1248091,45720,1294699,34544,1341817,24765,1389314,16383,1437194,9525,1485581,4191,153993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87" o:spid="_x0000_s1026" o:spt="100" style="position:absolute;left:309372;top:835102;height:390309;width:363245;" fillcolor="#C61F39" filled="t" stroked="f" coordsize="363245,390309" o:gfxdata="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UaVDO5AAAA2wAA&#10;AA8AAAAAAAAAAQAgAAAAIgAAAGRycy9kb3ducmV2LnhtbFBLAQIUABQAAAAIAIdO4kAzLwWeOwAA&#10;ADkAAAAQAAAAAAAAAAEAIAAAAAgBAABkcnMvc2hhcGV4bWwueG1sUEsFBgAAAAAGAAYAWwEAALID&#10;AAAAAA==&#10;" path="m181635,0l229895,6972,273291,26657,310045,57162,338442,96672,356756,143281,363245,195161,356756,247053,338442,293662,310045,333159,273291,363677,229895,383349,181635,390309,133350,383349,89954,363677,53200,333159,24790,293662,6477,247053,0,195161,6477,143281,24790,96672,53200,57162,89954,26657,133350,6972,181635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88" o:spid="_x0000_s1026" o:spt="100" style="position:absolute;left:5768467;top:1203605;height:60884;width:56769;" fillcolor="#C61F39" filled="t" stroked="f" coordsize="56769,60884" o:gfxdata="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dFQvQAA&#10;ANsAAAAPAAAAAAAAAAEAIAAAACIAAABkcnMvZG93bnJldi54bWxQSwECFAAUAAAACACHTuJAMy8F&#10;njsAAAA5AAAAEAAAAAAAAAABACAAAAAMAQAAZHJzL3NoYXBleG1sLnhtbFBLBQYAAAAABgAGAFsB&#10;AAC2AwAAAAA=&#10;" path="m24638,0l32131,0,56769,26416,56769,34480,32131,60884,24638,60884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89" o:spid="_x0000_s1026" o:spt="100" style="position:absolute;left:5768467;top:960083;height:60871;width:56769;" fillcolor="#C61F39" filled="t" stroked="f" coordsize="56769,60871" o:gfxdata="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vwz6/&#10;AAAA2wAAAA8AAAAAAAAAAQAgAAAAIgAAAGRycy9kb3ducmV2LnhtbFBLAQIUABQAAAAIAIdO4kAz&#10;LwWeOwAAADkAAAAQAAAAAAAAAAEAIAAAAA4BAABkcnMvc2hhcGV4bWwueG1sUEsFBgAAAAAGAAYA&#10;WwEAALgDAAAAAA==&#10;" path="m24638,0l32131,0,56769,26391,56769,34480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0" o:spid="_x0000_s1026" o:spt="100" style="position:absolute;left:5768467;top:716535;height:60883;width:56769;" fillcolor="#C61F39" filled="t" stroked="f" coordsize="56769,60883" o:gfxdata="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Evau8AAAA&#10;2wAAAA8AAAAAAAAAAQAgAAAAIgAAAGRycy9kb3ducmV2LnhtbFBLAQIUABQAAAAIAIdO4kAzLwWe&#10;OwAAADkAAAAQAAAAAAAAAAEAIAAAAAsBAABkcnMvc2hhcGV4bWwueG1sUEsFBgAAAAAGAAYAWwEA&#10;ALUDAAAAAA==&#10;" path="m24638,0l32131,0,56769,26403,56769,34480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1" o:spid="_x0000_s1026" o:spt="100" style="position:absolute;left:5995162;top:1203605;height:60884;width:56642;" fillcolor="#C61F39" filled="t" stroked="f" coordsize="56642,60884" o:gfxdata="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qHXzvQAA&#10;ANsAAAAPAAAAAAAAAAEAIAAAACIAAABkcnMvZG93bnJldi54bWxQSwECFAAUAAAACACHTuJAMy8F&#10;njsAAAA5AAAAEAAAAAAAAAABACAAAAAMAQAAZHJzL3NoYXBleG1sLnhtbFBLBQYAAAAABgAGAFsB&#10;AAC2AwAAAAA=&#10;" path="m24638,0l32131,0,56642,26416,56642,34480,32131,60884,24638,60884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2" o:spid="_x0000_s1026" o:spt="100" style="position:absolute;left:5995162;top:960083;height:60871;width:56642;" fillcolor="#C61F39" filled="t" stroked="f" coordsize="56642,60871" o:gfxdata="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lw9ovQAA&#10;ANsAAAAPAAAAAAAAAAEAIAAAACIAAABkcnMvZG93bnJldi54bWxQSwECFAAUAAAACACHTuJAMy8F&#10;njsAAAA5AAAAEAAAAAAAAAABACAAAAAMAQAAZHJzL3NoYXBleG1sLnhtbFBLBQYAAAAABgAGAFsB&#10;AAC2AwAAAAA=&#10;" path="m24638,0l32131,0,56642,26391,56642,34480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3" o:spid="_x0000_s1026" o:spt="100" style="position:absolute;left:5995162;top:716535;height:60883;width:56642;" fillcolor="#C61F39" filled="t" stroked="f" coordsize="56642,60883" o:gfxdata="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6fvtvQAA&#10;ANsAAAAPAAAAAAAAAAEAIAAAACIAAABkcnMvZG93bnJldi54bWxQSwECFAAUAAAACACHTuJAMy8F&#10;njsAAAA5AAAAEAAAAAAAAAABACAAAAAMAQAAZHJzL3NoYXBleG1sLnhtbFBLBQYAAAAABgAGAFsB&#10;AAC2AwAAAAA=&#10;" path="m24638,0l32131,0,56642,26403,56642,34480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4" o:spid="_x0000_s1026" o:spt="100" style="position:absolute;left:6221857;top:1203605;height:60884;width:56642;" fillcolor="#C61F39" filled="t" stroked="f" coordsize="56642,60884" o:gfxdata="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664S8AAAA&#10;2wAAAA8AAAAAAAAAAQAgAAAAIgAAAGRycy9kb3ducmV2LnhtbFBLAQIUABQAAAAIAIdO4kAzLwWe&#10;OwAAADkAAAAQAAAAAAAAAAEAIAAAAAsBAABkcnMvc2hhcGV4bWwueG1sUEsFBgAAAAAGAAYAWwEA&#10;ALUDAAAAAA==&#10;" path="m24511,0l32004,0,56642,26416,56642,34480,32004,60884,24511,60884,0,34480,0,26416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5" o:spid="_x0000_s1026" o:spt="100" style="position:absolute;left:6221857;top:960083;height:60871;width:56642;" fillcolor="#C61F39" filled="t" stroked="f" coordsize="56642,60871" o:gfxdata="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mWoPa5AAAA2wAA&#10;AA8AAAAAAAAAAQAgAAAAIgAAAGRycy9kb3ducmV2LnhtbFBLAQIUABQAAAAIAIdO4kAzLwWeOwAA&#10;ADkAAAAQAAAAAAAAAAEAIAAAAAgBAABkcnMvc2hhcGV4bWwueG1sUEsFBgAAAAAGAAYAWwEAALID&#10;AAAAAA==&#10;" path="m24511,0l32004,0,56642,26391,56642,34480,32004,60871,24511,60871,0,34480,0,26391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6" o:spid="_x0000_s1026" o:spt="100" style="position:absolute;left:6221857;top:716535;height:60883;width:56642;" fillcolor="#C61F39" filled="t" stroked="f" coordsize="56642,60883" o:gfxdata="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m+fvQAA&#10;ANsAAAAPAAAAAAAAAAEAIAAAACIAAABkcnMvZG93bnJldi54bWxQSwECFAAUAAAACACHTuJAMy8F&#10;njsAAAA5AAAAEAAAAAAAAAABACAAAAAMAQAAZHJzL3NoYXBleG1sLnhtbFBLBQYAAAAABgAGAFsB&#10;AAC2AwAAAAA=&#10;" path="m24511,0l32004,0,56642,26403,56642,34480,32004,60883,24511,60883,0,34480,0,26403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7" o:spid="_x0000_s1026" o:spt="100" style="position:absolute;left:6448425;top:1203605;height:60884;width:56769;" fillcolor="#C61F39" filled="t" stroked="f" coordsize="56769,60884" o:gfxdata="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3we2ugAAANsA&#10;AAAPAAAAAAAAAAEAIAAAACIAAABkcnMvZG93bnJldi54bWxQSwECFAAUAAAACACHTuJAMy8FnjsA&#10;AAA5AAAAEAAAAAAAAAABACAAAAAJAQAAZHJzL3NoYXBleG1sLnhtbFBLBQYAAAAABgAGAFsBAACz&#10;AwAAAAA=&#10;" path="m24638,0l32131,0,56769,26416,56769,34480,32131,60884,24638,60884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8" o:spid="_x0000_s1026" o:spt="100" style="position:absolute;left:6448425;top:960083;height:60871;width:56769;" fillcolor="#C61F39" filled="t" stroked="f" coordsize="56769,60871" o:gfxdata="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7LjS/&#10;AAAA2wAAAA8AAAAAAAAAAQAgAAAAIgAAAGRycy9kb3ducmV2LnhtbFBLAQIUABQAAAAIAIdO4kAz&#10;LwWeOwAAADkAAAAQAAAAAAAAAAEAIAAAAA4BAABkcnMvc2hhcGV4bWwueG1sUEsFBgAAAAAGAAYA&#10;WwEAALgDAAAAAA==&#10;" path="m24638,0l32131,0,56769,26391,56769,34480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499" o:spid="_x0000_s1026" o:spt="100" style="position:absolute;left:6448425;top:716535;height:60883;width:56769;" fillcolor="#C61F39" filled="t" stroked="f" coordsize="56769,60883" o:gfxdata="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5rTbsAAADb&#10;AAAADwAAAAAAAAABACAAAAAiAAAAZHJzL2Rvd25yZXYueG1sUEsBAhQAFAAAAAgAh07iQDMvBZ47&#10;AAAAOQAAABAAAAAAAAAAAQAgAAAACgEAAGRycy9zaGFwZXhtbC54bWxQSwUGAAAAAAYABgBbAQAA&#10;tAMAAAAA&#10;" path="m24638,0l32131,0,56769,26403,56769,34480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0" o:spid="_x0000_s1026" o:spt="100" style="position:absolute;left:6675120;top:1203605;height:60884;width:56642;" fillcolor="#C61F39" filled="t" stroked="f" coordsize="56642,60884" o:gfxdata="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R576vQAA&#10;ANsAAAAPAAAAAAAAAAEAIAAAACIAAABkcnMvZG93bnJldi54bWxQSwECFAAUAAAACACHTuJAMy8F&#10;njsAAAA5AAAAEAAAAAAAAAABACAAAAAMAQAAZHJzL3NoYXBleG1sLnhtbFBLBQYAAAAABgAGAFsB&#10;AAC2AwAAAAA=&#10;" path="m24638,0l32131,0,56642,26416,56642,34480,32131,60884,24638,60884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1" o:spid="_x0000_s1026" o:spt="100" style="position:absolute;left:6675120;top:960083;height:60871;width:56642;" fillcolor="#C61F39" filled="t" stroked="f" coordsize="56642,60871" o:gfxdata="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d2Y68AAAA&#10;2wAAAA8AAAAAAAAAAQAgAAAAIgAAAGRycy9kb3ducmV2LnhtbFBLAQIUABQAAAAIAIdO4kAzLwWe&#10;OwAAADkAAAAQAAAAAAAAAAEAIAAAAAsBAABkcnMvc2hhcGV4bWwueG1sUEsFBgAAAAAGAAYAWwEA&#10;ALUDAAAAAA==&#10;" path="m24638,0l32131,0,56642,26391,56642,34480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2" o:spid="_x0000_s1026" o:spt="100" style="position:absolute;left:6675120;top:716535;height:60883;width:56642;" fillcolor="#C61F39" filled="t" stroked="f" coordsize="56642,60883" o:gfxdata="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PRbnvQAA&#10;ANsAAAAPAAAAAAAAAAEAIAAAACIAAABkcnMvZG93bnJldi54bWxQSwECFAAUAAAACACHTuJAMy8F&#10;njsAAAA5AAAAEAAAAAAAAAABACAAAAAMAQAAZHJzL3NoYXBleG1sLnhtbFBLBQYAAAAABgAGAFsB&#10;AAC2AwAAAAA=&#10;" path="m24638,0l32131,0,56642,26403,56642,34480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3" o:spid="_x0000_s1026" o:spt="100" style="position:absolute;left:6901815;top:1203605;height:60884;width:56642;" fillcolor="#C61F39" filled="t" stroked="f" coordsize="56642,60884" o:gfxdata="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0wPWK8AAAA&#10;2wAAAA8AAAAAAAAAAQAgAAAAIgAAAGRycy9kb3ducmV2LnhtbFBLAQIUABQAAAAIAIdO4kAzLwWe&#10;OwAAADkAAAAQAAAAAAAAAAEAIAAAAAsBAABkcnMvc2hhcGV4bWwueG1sUEsFBgAAAAAGAAYAWwEA&#10;ALUDAAAAAA==&#10;" path="m24511,0l32131,0,56642,26416,56642,34480,32131,60884,24511,60884,0,34480,0,26416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4" o:spid="_x0000_s1026" o:spt="100" style="position:absolute;left:6901815;top:960083;height:60871;width:56642;" fillcolor="#C61F39" filled="t" stroked="f" coordsize="56642,60871" o:gfxdata="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A9H+b4A&#10;AADbAAAADwAAAAAAAAABACAAAAAiAAAAZHJzL2Rvd25yZXYueG1sUEsBAhQAFAAAAAgAh07iQDMv&#10;BZ47AAAAOQAAABAAAAAAAAAAAQAgAAAADQEAAGRycy9zaGFwZXhtbC54bWxQSwUGAAAAAAYABgBb&#10;AQAAtwMAAAAA&#10;" path="m24511,0l32131,0,56642,26391,56642,34480,32131,60871,24511,60871,0,34480,0,26391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5" o:spid="_x0000_s1026" o:spt="100" style="position:absolute;left:6901815;top:716535;height:60883;width:56642;" fillcolor="#C61F39" filled="t" stroked="f" coordsize="56642,60883" o:gfxdata="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8uXm5AAAA2wAA&#10;AA8AAAAAAAAAAQAgAAAAIgAAAGRycy9kb3ducmV2LnhtbFBLAQIUABQAAAAIAIdO4kAzLwWeOwAA&#10;ADkAAAAQAAAAAAAAAAEAIAAAAAgBAABkcnMvc2hhcGV4bWwueG1sUEsFBgAAAAAGAAYAWwEAALID&#10;AAAAAA==&#10;" path="m24511,0l32131,0,56642,26403,56642,34480,32131,60883,24511,60883,0,34480,0,26403,24511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6" o:spid="_x0000_s1026" o:spt="100" style="position:absolute;left:7128383;top:1203605;height:58941;width:53975;" fillcolor="#C61F39" filled="t" stroked="f" coordsize="53975,58941" o:gfxdata="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rk8G74A&#10;AADbAAAADwAAAAAAAAABACAAAAAiAAAAZHJzL2Rvd25yZXYueG1sUEsBAhQAFAAAAAgAh07iQDMv&#10;BZ47AAAAOQAAABAAAAAAAAAAAQAgAAAADQEAAGRycy9zaGFwZXhtbC54bWxQSwUGAAAAAAYABgBb&#10;AQAAtwMAAAAA&#10;" path="m24638,0l32131,0,53975,17348,53975,43523,38481,58941,18415,58941,0,34480,0,26416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7" o:spid="_x0000_s1026" o:spt="100" style="position:absolute;left:7128383;top:960083;height:60871;width:53975;" fillcolor="#C61F39" filled="t" stroked="f" coordsize="53975,60871" o:gfxdata="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UMTwugAAANsA&#10;AAAPAAAAAAAAAAEAIAAAACIAAABkcnMvZG93bnJldi54bWxQSwECFAAUAAAACACHTuJAMy8FnjsA&#10;AAA5AAAAEAAAAAAAAAABACAAAAAJAQAAZHJzL3NoYXBleG1sLnhtbFBLBQYAAAAABgAGAFsBAACz&#10;AwAAAAA=&#10;" path="m24638,0l32131,0,53975,17335,53975,43523,32131,60871,24638,60871,0,34480,0,26391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508" o:spid="_x0000_s1026" o:spt="100" style="position:absolute;left:7128383;top:716535;height:60883;width:53975;" fillcolor="#C61F39" filled="t" stroked="f" coordsize="53975,60883" o:gfxdata="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VSAMvQAA&#10;ANsAAAAPAAAAAAAAAAEAIAAAACIAAABkcnMvZG93bnJldi54bWxQSwECFAAUAAAACACHTuJAMy8F&#10;njsAAAA5AAAAEAAAAAAAAAABACAAAAAMAQAAZHJzL3NoYXBleG1sLnhtbFBLBQYAAAAABgAGAFsB&#10;AAC2AwAAAAA=&#10;" path="m24638,0l32131,0,53975,17348,53975,43523,32131,60883,24638,60883,0,34480,0,26403,24638,0xe">
                <v:fill on="t" focussize="0,0"/>
                <v:stroke on="f" weight="0pt" miterlimit="1" joinstyle="miter"/>
                <v:imagedata o:title=""/>
                <o:lock v:ext="edit" aspectratio="f"/>
              </v:shape>
              <v:rect id="Rectangle 510" o:spid="_x0000_s1026" o:spt="1" style="position:absolute;left:914705;top:0;height:189937;width:42144;" filled="f" stroked="f" coordsize="21600,21600" o:gfxdata="UEsDBAoAAAAAAIdO4kAAAAAAAAAAAAAAAAAEAAAAZHJzL1BLAwQUAAAACACHTuJAJDsjI78AAADb&#10;AAAADwAAAGRycy9kb3ducmV2LnhtbEWPQWvCQBSE7wX/w/IEb3UTo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7IyO/&#10;AAAA2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C55180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w10:wrap type="topAndBottom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78D2E5"/>
    <w:multiLevelType w:val="singleLevel"/>
    <w:tmpl w:val="B078D2E5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D7299E17"/>
    <w:multiLevelType w:val="singleLevel"/>
    <w:tmpl w:val="D7299E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5FDA74F"/>
    <w:multiLevelType w:val="singleLevel"/>
    <w:tmpl w:val="15FDA74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EC87981"/>
    <w:multiLevelType w:val="singleLevel"/>
    <w:tmpl w:val="7EC8798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5228D6"/>
    <w:rsid w:val="008531DC"/>
    <w:rsid w:val="00CF5F56"/>
    <w:rsid w:val="00D5402E"/>
    <w:rsid w:val="00EB4180"/>
    <w:rsid w:val="00F340C0"/>
    <w:rsid w:val="00F7020F"/>
    <w:rsid w:val="0A1100FD"/>
    <w:rsid w:val="0A9A11B5"/>
    <w:rsid w:val="15852D62"/>
    <w:rsid w:val="172600CA"/>
    <w:rsid w:val="1BC85AA0"/>
    <w:rsid w:val="1EE324BA"/>
    <w:rsid w:val="2C80531E"/>
    <w:rsid w:val="2DB24F5F"/>
    <w:rsid w:val="30D540AA"/>
    <w:rsid w:val="3A6B5E65"/>
    <w:rsid w:val="410C7492"/>
    <w:rsid w:val="46350ADE"/>
    <w:rsid w:val="4920191C"/>
    <w:rsid w:val="4FAB45A8"/>
    <w:rsid w:val="583B0DEE"/>
    <w:rsid w:val="64C568D6"/>
    <w:rsid w:val="66E55303"/>
    <w:rsid w:val="72ED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94" w:line="258" w:lineRule="auto"/>
      <w:ind w:left="370" w:hanging="10"/>
    </w:pPr>
    <w:rPr>
      <w:rFonts w:ascii="Calibri" w:hAnsi="Calibri" w:eastAsia="Calibri" w:cs="Calibri"/>
      <w:color w:val="000000"/>
      <w:kern w:val="2"/>
      <w:sz w:val="22"/>
      <w:szCs w:val="24"/>
      <w:lang w:val="es-PY" w:eastAsia="es-PY" w:bidi="es-PY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ate"/>
    <w:basedOn w:val="1"/>
    <w:next w:val="1"/>
    <w:qFormat/>
    <w:uiPriority w:val="0"/>
    <w:pPr>
      <w:widowControl w:val="0"/>
      <w:spacing w:after="0" w:afterLines="0" w:line="240" w:lineRule="auto"/>
      <w:ind w:left="0" w:firstLine="0"/>
      <w:jc w:val="right"/>
    </w:pPr>
    <w:rPr>
      <w:rFonts w:ascii="Times New Roman" w:hAnsi="Times New Roman" w:eastAsia="SimSun" w:cstheme="minorBidi"/>
      <w:color w:val="5590CC"/>
      <w:sz w:val="24"/>
      <w:szCs w:val="24"/>
      <w:lang w:val="en-US" w:eastAsia="zh-CN"/>
      <w14:ligatures w14:val="none"/>
    </w:rPr>
  </w:style>
  <w:style w:type="paragraph" w:styleId="9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spacing w:after="0" w:line="240" w:lineRule="auto"/>
      <w:ind w:left="0" w:firstLine="0"/>
      <w:jc w:val="left"/>
    </w:pPr>
    <w:rPr>
      <w:rFonts w:ascii="Times New Roman" w:hAnsi="Times New Roman" w:eastAsia="SimSun" w:cstheme="minorBidi"/>
      <w:sz w:val="18"/>
      <w:szCs w:val="20"/>
      <w:lang w:val="en-US" w:eastAsia="zh-CN"/>
      <w14:ligatures w14:val="none"/>
    </w:rPr>
  </w:style>
  <w:style w:type="paragraph" w:styleId="10">
    <w:name w:val="header"/>
    <w:basedOn w:val="1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after="0" w:line="240" w:lineRule="auto"/>
      <w:ind w:left="0" w:firstLine="0"/>
      <w:jc w:val="both"/>
      <w:outlineLvl w:val="9"/>
    </w:pPr>
    <w:rPr>
      <w:rFonts w:ascii="Times New Roman" w:hAnsi="Times New Roman" w:eastAsia="SimSun" w:cstheme="minorBidi"/>
      <w:sz w:val="18"/>
      <w:szCs w:val="20"/>
      <w:lang w:val="en-US" w:eastAsia="zh-CN"/>
      <w14:ligatures w14:val="none"/>
    </w:rPr>
  </w:style>
  <w:style w:type="character" w:styleId="11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2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13">
    <w:name w:val="Strong"/>
    <w:basedOn w:val="6"/>
    <w:qFormat/>
    <w:uiPriority w:val="22"/>
    <w:rPr>
      <w:b/>
      <w:bCs/>
    </w:rPr>
  </w:style>
  <w:style w:type="character" w:customStyle="1" w:styleId="14">
    <w:name w:val="无间隔 Char"/>
    <w:basedOn w:val="6"/>
    <w:link w:val="15"/>
    <w:qFormat/>
    <w:uiPriority w:val="0"/>
    <w:rPr>
      <w:rFonts w:hint="default" w:ascii="Times New Roman" w:hAnsi="Times New Roman" w:eastAsia="SimSun"/>
      <w:sz w:val="22"/>
    </w:rPr>
  </w:style>
  <w:style w:type="paragraph" w:customStyle="1" w:styleId="15">
    <w:name w:val="No Spacing"/>
    <w:link w:val="14"/>
    <w:qFormat/>
    <w:uiPriority w:val="0"/>
    <w:rPr>
      <w:rFonts w:hint="default" w:ascii="Times New Roman" w:hAnsi="Times New Roman" w:eastAsia="SimSun" w:cstheme="minorBidi"/>
      <w:sz w:val="22"/>
    </w:rPr>
  </w:style>
  <w:style w:type="paragraph" w:customStyle="1" w:styleId="16">
    <w:name w:val="Contact Details"/>
    <w:basedOn w:val="1"/>
    <w:qFormat/>
    <w:uiPriority w:val="0"/>
    <w:pPr>
      <w:widowControl w:val="0"/>
      <w:spacing w:before="80" w:beforeLines="0" w:after="80" w:afterLines="0" w:line="240" w:lineRule="auto"/>
      <w:ind w:left="0" w:firstLine="0"/>
      <w:jc w:val="both"/>
    </w:pPr>
    <w:rPr>
      <w:rFonts w:ascii="Times New Roman" w:hAnsi="Times New Roman" w:eastAsia="SimSun" w:cstheme="minorBidi"/>
      <w:color w:val="FFFFFF"/>
      <w:sz w:val="16"/>
      <w:szCs w:val="14"/>
      <w:lang w:val="en-US" w:eastAsia="zh-CN"/>
      <w14:ligatures w14:val="none"/>
    </w:rPr>
  </w:style>
  <w:style w:type="paragraph" w:customStyle="1" w:styleId="17">
    <w:name w:val="Organization"/>
    <w:basedOn w:val="1"/>
    <w:qFormat/>
    <w:uiPriority w:val="0"/>
    <w:pPr>
      <w:widowControl w:val="0"/>
      <w:spacing w:after="0" w:afterLines="0" w:line="600" w:lineRule="exact"/>
      <w:ind w:left="0" w:firstLine="0"/>
      <w:jc w:val="both"/>
    </w:pPr>
    <w:rPr>
      <w:rFonts w:ascii="Calibri" w:hAnsi="Calibri" w:eastAsia="SimSun" w:cstheme="minorBidi"/>
      <w:color w:val="FFFFFF"/>
      <w:sz w:val="56"/>
      <w:szCs w:val="36"/>
      <w:lang w:val="en-US" w:eastAsia="zh-CN"/>
      <w14:ligatures w14:val="none"/>
    </w:rPr>
  </w:style>
  <w:style w:type="character" w:customStyle="1" w:styleId="18">
    <w:name w:val="Heading 1 Char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dcomercial\AppData\Local\Kingsoft\WPS%20Office\12.2.0.20782\office6\Normal.wp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Newsprint"/>
      <sectRole val="1"/>
    </customSectPr>
  </customSectProps>
  <customShpExts>
    <customShpInfo spid="_x0000_s1026" textRotate="1"/>
    <customShpInfo spid="_x0000_s1042"/>
    <customShpInfo spid="_x0000_s1039"/>
    <customShpInfo spid="_x0000_s1041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6</Words>
  <Characters>33</Characters>
  <Lines>1</Lines>
  <Paragraphs>1</Paragraphs>
  <TotalTime>8</TotalTime>
  <ScaleCrop>false</ScaleCrop>
  <LinksUpToDate>false</LinksUpToDate>
  <CharactersWithSpaces>38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2025-04-14T13:56:00Z</dcterms:created>
  <dc:creator>Nathalí Moreno</dc:creator>
  <cp:lastModifiedBy>fdcomercial</cp:lastModifiedBy>
  <dcterms:modified xsi:type="dcterms:W3CDTF">2025-04-14T19:20:27Z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D76ED0F894CF4F27ABCFC6E71167DAC1_12</vt:lpwstr>
  </property>
</Properties>
</file>